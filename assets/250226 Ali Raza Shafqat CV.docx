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4"/>
          <w:szCs w:val="44"/>
        </w:rPr>
        <w:alias w:val="Enter your name:"/>
        <w:tag w:val="Enter your name:"/>
        <w:id w:val="4805016"/>
        <w:placeholder>
          <w:docPart w:val="B8818DCD75F9436FB770643B80661ECC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15:appearance w15:val="hidden"/>
        <w:text/>
      </w:sdtPr>
      <w:sdtContent>
        <w:p w14:paraId="46E87049" w14:textId="081C1CD6" w:rsidR="00351293" w:rsidRPr="009F1A8D" w:rsidRDefault="00F278A7">
          <w:pPr>
            <w:pStyle w:val="YourName"/>
            <w:rPr>
              <w:sz w:val="24"/>
              <w:szCs w:val="44"/>
            </w:rPr>
          </w:pPr>
          <w:r w:rsidRPr="009F1A8D">
            <w:rPr>
              <w:sz w:val="24"/>
              <w:szCs w:val="44"/>
            </w:rPr>
            <w:t>Ali Raza Shafqat</w:t>
          </w:r>
        </w:p>
      </w:sdtContent>
    </w:sdt>
    <w:p w14:paraId="4B201F24" w14:textId="6136B814" w:rsidR="00BF5185" w:rsidRPr="009F1A8D" w:rsidRDefault="00BF5185" w:rsidP="00BF5185">
      <w:pPr>
        <w:pStyle w:val="ContactInformation"/>
        <w:spacing w:after="0"/>
        <w:ind w:left="0"/>
        <w:rPr>
          <w:sz w:val="24"/>
          <w:szCs w:val="36"/>
        </w:rPr>
      </w:pPr>
      <w:r>
        <w:rPr>
          <w:sz w:val="24"/>
          <w:szCs w:val="36"/>
        </w:rPr>
        <w:t>CEO, RECOMP Solutions, PVT Ltd, NTU BIC, Faisalabad.</w:t>
      </w:r>
    </w:p>
    <w:p w14:paraId="5E287FC0" w14:textId="08732888" w:rsidR="00351293" w:rsidRDefault="00F278A7" w:rsidP="00BF5185">
      <w:pPr>
        <w:pStyle w:val="ContactInformation"/>
        <w:ind w:left="0"/>
        <w:rPr>
          <w:sz w:val="24"/>
          <w:szCs w:val="36"/>
        </w:rPr>
      </w:pPr>
      <w:r w:rsidRPr="009F1A8D">
        <w:rPr>
          <w:sz w:val="24"/>
          <w:szCs w:val="36"/>
        </w:rPr>
        <w:t>+923342423129</w:t>
      </w:r>
      <w:r w:rsidR="00115D44" w:rsidRPr="009F1A8D">
        <w:rPr>
          <w:sz w:val="24"/>
          <w:szCs w:val="36"/>
        </w:rPr>
        <w:t xml:space="preserve"> </w:t>
      </w:r>
      <w:sdt>
        <w:sdtPr>
          <w:rPr>
            <w:sz w:val="24"/>
            <w:szCs w:val="36"/>
          </w:rPr>
          <w:alias w:val="Separator:"/>
          <w:tag w:val="Separator:"/>
          <w:id w:val="-1800520950"/>
          <w:placeholder>
            <w:docPart w:val="A2F32B0D731D4C7A8728BD0B9C526F2A"/>
          </w:placeholder>
          <w:temporary/>
          <w:showingPlcHdr/>
          <w15:appearance w15:val="hidden"/>
        </w:sdtPr>
        <w:sdtContent>
          <w:r w:rsidR="00032A20" w:rsidRPr="009F1A8D">
            <w:rPr>
              <w:sz w:val="24"/>
              <w:szCs w:val="36"/>
            </w:rPr>
            <w:t>|</w:t>
          </w:r>
        </w:sdtContent>
      </w:sdt>
      <w:r w:rsidR="00115D44" w:rsidRPr="009F1A8D">
        <w:rPr>
          <w:sz w:val="24"/>
          <w:szCs w:val="36"/>
        </w:rPr>
        <w:t xml:space="preserve"> </w:t>
      </w:r>
      <w:hyperlink r:id="rId7" w:history="1">
        <w:r w:rsidR="009F1A8D" w:rsidRPr="000E4694">
          <w:rPr>
            <w:rStyle w:val="Hyperlink"/>
            <w:sz w:val="24"/>
            <w:szCs w:val="36"/>
          </w:rPr>
          <w:t>alirazashafqat@gmail.com</w:t>
        </w:r>
      </w:hyperlink>
    </w:p>
    <w:p w14:paraId="52B9E3C8" w14:textId="77777777" w:rsidR="00351293" w:rsidRPr="009F1A8D" w:rsidRDefault="00000000">
      <w:pPr>
        <w:pStyle w:val="SectionHeading"/>
        <w:rPr>
          <w:sz w:val="24"/>
          <w:szCs w:val="36"/>
        </w:rPr>
      </w:pPr>
      <w:sdt>
        <w:sdtPr>
          <w:rPr>
            <w:sz w:val="24"/>
            <w:szCs w:val="36"/>
          </w:rPr>
          <w:alias w:val="Education:"/>
          <w:tag w:val="Education:"/>
          <w:id w:val="-1894805864"/>
          <w:placeholder>
            <w:docPart w:val="B3549F0F20FD44E58A9E5FA2220DD258"/>
          </w:placeholder>
          <w:temporary/>
          <w:showingPlcHdr/>
          <w15:appearance w15:val="hidden"/>
        </w:sdtPr>
        <w:sdtContent>
          <w:r w:rsidR="00F67425" w:rsidRPr="009F1A8D">
            <w:rPr>
              <w:sz w:val="24"/>
              <w:szCs w:val="36"/>
            </w:rPr>
            <w:t>EDUCATION</w:t>
          </w:r>
        </w:sdtContent>
      </w:sdt>
    </w:p>
    <w:p w14:paraId="71C4C06C" w14:textId="77777777" w:rsidR="00B21C1E" w:rsidRPr="009F1A8D" w:rsidRDefault="00B21C1E" w:rsidP="00B21C1E">
      <w:pPr>
        <w:pStyle w:val="Location"/>
        <w:rPr>
          <w:sz w:val="24"/>
          <w:szCs w:val="36"/>
        </w:rPr>
      </w:pPr>
      <w:r w:rsidRPr="009F1A8D">
        <w:rPr>
          <w:sz w:val="24"/>
          <w:szCs w:val="36"/>
        </w:rPr>
        <w:t>National Textile University, Faisalabad, Pakistan</w:t>
      </w:r>
    </w:p>
    <w:p w14:paraId="2416E792" w14:textId="3996C83E" w:rsidR="00B21C1E" w:rsidRPr="009F1A8D" w:rsidRDefault="00B21C1E" w:rsidP="00B21C1E">
      <w:pPr>
        <w:pStyle w:val="JobTitle"/>
        <w:rPr>
          <w:sz w:val="24"/>
          <w:szCs w:val="36"/>
        </w:rPr>
      </w:pPr>
      <w:r>
        <w:rPr>
          <w:sz w:val="24"/>
          <w:szCs w:val="36"/>
        </w:rPr>
        <w:t>PhD Textile</w:t>
      </w:r>
      <w:r w:rsidRPr="009F1A8D">
        <w:rPr>
          <w:sz w:val="24"/>
          <w:szCs w:val="36"/>
        </w:rPr>
        <w:t xml:space="preserve"> Engineering</w:t>
      </w:r>
      <w:r>
        <w:rPr>
          <w:sz w:val="24"/>
          <w:szCs w:val="36"/>
        </w:rPr>
        <w:t xml:space="preserve">                                                                          Expected </w:t>
      </w:r>
      <w:r w:rsidRPr="009F1A8D">
        <w:rPr>
          <w:sz w:val="24"/>
          <w:szCs w:val="36"/>
        </w:rPr>
        <w:t>20</w:t>
      </w:r>
      <w:r>
        <w:rPr>
          <w:sz w:val="24"/>
          <w:szCs w:val="36"/>
        </w:rPr>
        <w:t>25</w:t>
      </w:r>
    </w:p>
    <w:p w14:paraId="1DBE9B17" w14:textId="26D5307F" w:rsidR="00B21C1E" w:rsidRPr="009F1A8D" w:rsidRDefault="00B21C1E" w:rsidP="00B21C1E">
      <w:pPr>
        <w:pStyle w:val="NormalBodyText"/>
        <w:ind w:right="2160"/>
        <w:rPr>
          <w:sz w:val="24"/>
          <w:szCs w:val="36"/>
        </w:rPr>
      </w:pPr>
      <w:r w:rsidRPr="009F1A8D">
        <w:rPr>
          <w:sz w:val="24"/>
          <w:szCs w:val="36"/>
        </w:rPr>
        <w:t xml:space="preserve">Dissertation: </w:t>
      </w:r>
      <w:r w:rsidRPr="00B21C1E">
        <w:rPr>
          <w:sz w:val="24"/>
          <w:szCs w:val="36"/>
        </w:rPr>
        <w:t xml:space="preserve">Giving life to </w:t>
      </w:r>
      <w:r>
        <w:rPr>
          <w:sz w:val="24"/>
          <w:szCs w:val="36"/>
        </w:rPr>
        <w:t xml:space="preserve">Textile and Agriculture </w:t>
      </w:r>
      <w:r w:rsidRPr="00B21C1E">
        <w:rPr>
          <w:sz w:val="24"/>
          <w:szCs w:val="36"/>
        </w:rPr>
        <w:t>waste through composite materials</w:t>
      </w:r>
      <w:r>
        <w:rPr>
          <w:sz w:val="24"/>
          <w:szCs w:val="36"/>
        </w:rPr>
        <w:t>.</w:t>
      </w:r>
    </w:p>
    <w:p w14:paraId="34508D09" w14:textId="2FDD34E0" w:rsidR="00B21C1E" w:rsidRPr="009F1A8D" w:rsidRDefault="00B21C1E" w:rsidP="00B21C1E">
      <w:pPr>
        <w:pStyle w:val="NormalBodyText"/>
        <w:rPr>
          <w:sz w:val="24"/>
          <w:szCs w:val="36"/>
        </w:rPr>
      </w:pPr>
      <w:r w:rsidRPr="009F1A8D">
        <w:rPr>
          <w:sz w:val="24"/>
          <w:szCs w:val="36"/>
        </w:rPr>
        <w:t>CGPA: 4</w:t>
      </w:r>
      <w:r>
        <w:rPr>
          <w:sz w:val="24"/>
          <w:szCs w:val="36"/>
        </w:rPr>
        <w:t>.0</w:t>
      </w:r>
      <w:r w:rsidRPr="009F1A8D">
        <w:rPr>
          <w:sz w:val="24"/>
          <w:szCs w:val="36"/>
        </w:rPr>
        <w:t>0/4.00</w:t>
      </w:r>
    </w:p>
    <w:p w14:paraId="4064533C" w14:textId="787E18DE" w:rsidR="00351293" w:rsidRDefault="00F278A7">
      <w:pPr>
        <w:pStyle w:val="Location"/>
        <w:rPr>
          <w:sz w:val="24"/>
          <w:szCs w:val="36"/>
        </w:rPr>
      </w:pPr>
      <w:r w:rsidRPr="009F1A8D">
        <w:rPr>
          <w:sz w:val="24"/>
          <w:szCs w:val="36"/>
        </w:rPr>
        <w:t>National Textile University, Faisalabad, Pakistan</w:t>
      </w:r>
    </w:p>
    <w:p w14:paraId="0E5EA8BC" w14:textId="77777777" w:rsidR="00B21C1E" w:rsidRPr="009F1A8D" w:rsidRDefault="00B21C1E">
      <w:pPr>
        <w:pStyle w:val="Location"/>
        <w:rPr>
          <w:sz w:val="24"/>
          <w:szCs w:val="36"/>
        </w:rPr>
      </w:pPr>
    </w:p>
    <w:p w14:paraId="63DA0DFF" w14:textId="3079BE03" w:rsidR="00351293" w:rsidRPr="009F1A8D" w:rsidRDefault="00F278A7">
      <w:pPr>
        <w:pStyle w:val="JobTitle"/>
        <w:rPr>
          <w:sz w:val="24"/>
          <w:szCs w:val="36"/>
        </w:rPr>
      </w:pPr>
      <w:r w:rsidRPr="009F1A8D">
        <w:rPr>
          <w:sz w:val="24"/>
          <w:szCs w:val="36"/>
        </w:rPr>
        <w:t>M.Sc. Advanced Materials Engineering</w:t>
      </w:r>
      <w:r w:rsidR="00115D44" w:rsidRPr="009F1A8D">
        <w:rPr>
          <w:sz w:val="24"/>
          <w:szCs w:val="36"/>
        </w:rPr>
        <w:tab/>
      </w:r>
      <w:r w:rsidRPr="009F1A8D">
        <w:rPr>
          <w:sz w:val="24"/>
          <w:szCs w:val="36"/>
        </w:rPr>
        <w:t>2015</w:t>
      </w:r>
    </w:p>
    <w:p w14:paraId="3F57CA60" w14:textId="7406C7F0" w:rsidR="00351293" w:rsidRPr="009F1A8D" w:rsidRDefault="00F278A7" w:rsidP="009F1A8D">
      <w:pPr>
        <w:pStyle w:val="NormalBodyText"/>
        <w:ind w:right="2160"/>
        <w:rPr>
          <w:sz w:val="24"/>
          <w:szCs w:val="36"/>
        </w:rPr>
      </w:pPr>
      <w:r w:rsidRPr="009F1A8D">
        <w:rPr>
          <w:sz w:val="24"/>
          <w:szCs w:val="36"/>
        </w:rPr>
        <w:t>Dissertation: Development of Hockey stick with improved mechanical properties using Nanocomposites</w:t>
      </w:r>
    </w:p>
    <w:p w14:paraId="433147C9" w14:textId="1483A6FF" w:rsidR="00F278A7" w:rsidRPr="009F1A8D" w:rsidRDefault="00F278A7">
      <w:pPr>
        <w:pStyle w:val="NormalBodyText"/>
        <w:rPr>
          <w:sz w:val="24"/>
          <w:szCs w:val="36"/>
        </w:rPr>
      </w:pPr>
      <w:r w:rsidRPr="009F1A8D">
        <w:rPr>
          <w:sz w:val="24"/>
          <w:szCs w:val="36"/>
        </w:rPr>
        <w:t>CGPA: 3.40/4.00</w:t>
      </w:r>
    </w:p>
    <w:p w14:paraId="121A4B7D" w14:textId="77CC1D22" w:rsidR="00F278A7" w:rsidRPr="009F1A8D" w:rsidRDefault="00F278A7" w:rsidP="00F278A7">
      <w:pPr>
        <w:pStyle w:val="SpaceAfter"/>
        <w:rPr>
          <w:sz w:val="24"/>
          <w:szCs w:val="36"/>
        </w:rPr>
      </w:pPr>
      <w:r w:rsidRPr="009F1A8D">
        <w:rPr>
          <w:sz w:val="24"/>
          <w:szCs w:val="36"/>
        </w:rPr>
        <w:t>Honors: Anwar Khawaja Composite Industries Sialkot, Pakistan Funded Research Project</w:t>
      </w:r>
    </w:p>
    <w:p w14:paraId="1F51B565" w14:textId="77CC1D22" w:rsidR="00F278A7" w:rsidRPr="009F1A8D" w:rsidRDefault="00F278A7" w:rsidP="00F278A7">
      <w:pPr>
        <w:pStyle w:val="Location"/>
        <w:rPr>
          <w:sz w:val="24"/>
          <w:szCs w:val="36"/>
        </w:rPr>
      </w:pPr>
      <w:r w:rsidRPr="009F1A8D">
        <w:rPr>
          <w:sz w:val="24"/>
          <w:szCs w:val="36"/>
        </w:rPr>
        <w:t>National Textile University, Faisalabad, Pakistan</w:t>
      </w:r>
    </w:p>
    <w:p w14:paraId="1D7B288B" w14:textId="77777777" w:rsidR="0005623A" w:rsidRDefault="0005623A">
      <w:pPr>
        <w:pStyle w:val="JobTitle"/>
        <w:rPr>
          <w:sz w:val="24"/>
          <w:szCs w:val="36"/>
        </w:rPr>
      </w:pPr>
    </w:p>
    <w:p w14:paraId="176D3D6B" w14:textId="28108997" w:rsidR="00351293" w:rsidRPr="009F1A8D" w:rsidRDefault="00F278A7">
      <w:pPr>
        <w:pStyle w:val="JobTitle"/>
        <w:rPr>
          <w:sz w:val="24"/>
          <w:szCs w:val="36"/>
        </w:rPr>
      </w:pPr>
      <w:r w:rsidRPr="009F1A8D">
        <w:rPr>
          <w:sz w:val="24"/>
          <w:szCs w:val="36"/>
        </w:rPr>
        <w:t>B.Sc. Textile Engineering</w:t>
      </w:r>
      <w:r w:rsidR="00115D44" w:rsidRPr="009F1A8D">
        <w:rPr>
          <w:sz w:val="24"/>
          <w:szCs w:val="36"/>
        </w:rPr>
        <w:tab/>
      </w:r>
      <w:r w:rsidRPr="009F1A8D">
        <w:rPr>
          <w:sz w:val="24"/>
          <w:szCs w:val="36"/>
        </w:rPr>
        <w:t>2013</w:t>
      </w:r>
    </w:p>
    <w:p w14:paraId="0B6F0944" w14:textId="77777777" w:rsidR="00F278A7" w:rsidRPr="009F1A8D" w:rsidRDefault="00F278A7" w:rsidP="00F278A7">
      <w:pPr>
        <w:pStyle w:val="SpaceAfter"/>
        <w:spacing w:after="0"/>
        <w:rPr>
          <w:sz w:val="24"/>
          <w:szCs w:val="36"/>
        </w:rPr>
      </w:pPr>
      <w:r w:rsidRPr="009F1A8D">
        <w:rPr>
          <w:sz w:val="24"/>
          <w:szCs w:val="36"/>
        </w:rPr>
        <w:t>Thesis: Effect of Spinning Variables on packing density of 100% Cotton Yarn</w:t>
      </w:r>
    </w:p>
    <w:p w14:paraId="3D917F00" w14:textId="77777777" w:rsidR="00F278A7" w:rsidRPr="009F1A8D" w:rsidRDefault="00F278A7" w:rsidP="00F278A7">
      <w:pPr>
        <w:pStyle w:val="NormalBodyText"/>
        <w:rPr>
          <w:sz w:val="24"/>
          <w:szCs w:val="36"/>
        </w:rPr>
      </w:pPr>
      <w:r w:rsidRPr="009F1A8D">
        <w:rPr>
          <w:sz w:val="24"/>
          <w:szCs w:val="36"/>
        </w:rPr>
        <w:t>CGPA: 3.40/4.00</w:t>
      </w:r>
    </w:p>
    <w:p w14:paraId="417D41CF" w14:textId="77777777" w:rsidR="00F278A7" w:rsidRPr="009F1A8D" w:rsidRDefault="00F278A7" w:rsidP="00F278A7">
      <w:pPr>
        <w:pStyle w:val="SpaceAfter"/>
        <w:spacing w:after="0"/>
        <w:rPr>
          <w:sz w:val="24"/>
          <w:szCs w:val="36"/>
        </w:rPr>
      </w:pPr>
    </w:p>
    <w:p w14:paraId="3404768E" w14:textId="49DC7D12" w:rsidR="00F278A7" w:rsidRPr="009F1A8D" w:rsidRDefault="00F278A7" w:rsidP="00F278A7">
      <w:pPr>
        <w:pStyle w:val="Location"/>
        <w:rPr>
          <w:sz w:val="24"/>
          <w:szCs w:val="36"/>
        </w:rPr>
      </w:pPr>
      <w:r w:rsidRPr="009F1A8D">
        <w:rPr>
          <w:sz w:val="24"/>
          <w:szCs w:val="36"/>
        </w:rPr>
        <w:t>APSACS, IQRA, C&amp;SC, Quetta Cant</w:t>
      </w:r>
      <w:r w:rsidR="007454DF" w:rsidRPr="009F1A8D">
        <w:rPr>
          <w:sz w:val="24"/>
          <w:szCs w:val="36"/>
        </w:rPr>
        <w:t>onment</w:t>
      </w:r>
      <w:r w:rsidRPr="009F1A8D">
        <w:rPr>
          <w:sz w:val="24"/>
          <w:szCs w:val="36"/>
        </w:rPr>
        <w:t>, Pakistan</w:t>
      </w:r>
    </w:p>
    <w:p w14:paraId="2A44ED12" w14:textId="42D6997B" w:rsidR="00F278A7" w:rsidRPr="009F1A8D" w:rsidRDefault="00C9688A" w:rsidP="00F278A7">
      <w:pPr>
        <w:pStyle w:val="JobTitle"/>
        <w:rPr>
          <w:sz w:val="24"/>
          <w:szCs w:val="36"/>
        </w:rPr>
      </w:pPr>
      <w:r w:rsidRPr="009F1A8D">
        <w:rPr>
          <w:sz w:val="24"/>
          <w:szCs w:val="36"/>
        </w:rPr>
        <w:t>H.S</w:t>
      </w:r>
      <w:r w:rsidR="00F278A7" w:rsidRPr="009F1A8D">
        <w:rPr>
          <w:sz w:val="24"/>
          <w:szCs w:val="36"/>
        </w:rPr>
        <w:t>.S</w:t>
      </w:r>
      <w:r w:rsidRPr="009F1A8D">
        <w:rPr>
          <w:sz w:val="24"/>
          <w:szCs w:val="36"/>
        </w:rPr>
        <w:t>c</w:t>
      </w:r>
      <w:r w:rsidR="00F278A7" w:rsidRPr="009F1A8D">
        <w:rPr>
          <w:sz w:val="24"/>
          <w:szCs w:val="36"/>
        </w:rPr>
        <w:t>. Pre-Engineering</w:t>
      </w:r>
      <w:r w:rsidR="00F278A7" w:rsidRPr="009F1A8D">
        <w:rPr>
          <w:sz w:val="24"/>
          <w:szCs w:val="36"/>
        </w:rPr>
        <w:tab/>
        <w:t>2009</w:t>
      </w:r>
    </w:p>
    <w:p w14:paraId="169321FC" w14:textId="77777777" w:rsidR="00C9688A" w:rsidRPr="009F1A8D" w:rsidRDefault="00C9688A" w:rsidP="00F278A7">
      <w:pPr>
        <w:pStyle w:val="Location"/>
        <w:rPr>
          <w:sz w:val="24"/>
          <w:szCs w:val="36"/>
        </w:rPr>
      </w:pPr>
    </w:p>
    <w:p w14:paraId="0EC29FE7" w14:textId="78A4A468" w:rsidR="00F278A7" w:rsidRPr="009F1A8D" w:rsidRDefault="00F278A7" w:rsidP="00F278A7">
      <w:pPr>
        <w:pStyle w:val="Location"/>
        <w:rPr>
          <w:sz w:val="24"/>
          <w:szCs w:val="36"/>
        </w:rPr>
      </w:pPr>
      <w:r w:rsidRPr="009F1A8D">
        <w:rPr>
          <w:sz w:val="24"/>
          <w:szCs w:val="36"/>
        </w:rPr>
        <w:t xml:space="preserve">St’ Francis Grammar </w:t>
      </w:r>
      <w:r w:rsidR="00C9688A" w:rsidRPr="009F1A8D">
        <w:rPr>
          <w:sz w:val="24"/>
          <w:szCs w:val="36"/>
        </w:rPr>
        <w:t>High School Quetta Cant</w:t>
      </w:r>
      <w:r w:rsidR="007454DF" w:rsidRPr="009F1A8D">
        <w:rPr>
          <w:sz w:val="24"/>
          <w:szCs w:val="36"/>
        </w:rPr>
        <w:t>onment</w:t>
      </w:r>
      <w:r w:rsidR="00C9688A" w:rsidRPr="009F1A8D">
        <w:rPr>
          <w:sz w:val="24"/>
          <w:szCs w:val="36"/>
        </w:rPr>
        <w:t>, Pakistan</w:t>
      </w:r>
    </w:p>
    <w:p w14:paraId="5B7D1AC3" w14:textId="58A4F374" w:rsidR="00F278A7" w:rsidRDefault="00C9688A" w:rsidP="00F278A7">
      <w:pPr>
        <w:pStyle w:val="JobTitle"/>
        <w:rPr>
          <w:sz w:val="24"/>
          <w:szCs w:val="36"/>
        </w:rPr>
      </w:pPr>
      <w:r w:rsidRPr="009F1A8D">
        <w:rPr>
          <w:sz w:val="24"/>
          <w:szCs w:val="36"/>
        </w:rPr>
        <w:t>S.Sc. Science</w:t>
      </w:r>
      <w:r w:rsidR="00F278A7" w:rsidRPr="009F1A8D">
        <w:rPr>
          <w:sz w:val="24"/>
          <w:szCs w:val="36"/>
        </w:rPr>
        <w:tab/>
      </w:r>
      <w:r w:rsidRPr="009F1A8D">
        <w:rPr>
          <w:sz w:val="24"/>
          <w:szCs w:val="36"/>
        </w:rPr>
        <w:t>2006</w:t>
      </w:r>
    </w:p>
    <w:p w14:paraId="4B1C8A9F" w14:textId="77777777" w:rsidR="009F1A8D" w:rsidRPr="009F1A8D" w:rsidRDefault="009F1A8D" w:rsidP="00F278A7">
      <w:pPr>
        <w:pStyle w:val="JobTitle"/>
        <w:rPr>
          <w:sz w:val="24"/>
          <w:szCs w:val="36"/>
        </w:rPr>
      </w:pPr>
    </w:p>
    <w:sdt>
      <w:sdtPr>
        <w:rPr>
          <w:sz w:val="24"/>
          <w:szCs w:val="36"/>
        </w:rPr>
        <w:alias w:val="Teaching Experience:"/>
        <w:tag w:val="Teaching Experience:"/>
        <w:id w:val="-743022120"/>
        <w:placeholder>
          <w:docPart w:val="9CB7C078493345F1A84C6A4BF7A099D6"/>
        </w:placeholder>
        <w15:appearance w15:val="hidden"/>
      </w:sdtPr>
      <w:sdtContent>
        <w:p w14:paraId="50D449E1" w14:textId="0515AF85" w:rsidR="00F278A7" w:rsidRDefault="00483B60" w:rsidP="00280F95">
          <w:pPr>
            <w:pStyle w:val="SectionHeading"/>
            <w:rPr>
              <w:sz w:val="24"/>
              <w:szCs w:val="36"/>
            </w:rPr>
          </w:pPr>
          <w:r>
            <w:rPr>
              <w:sz w:val="24"/>
              <w:szCs w:val="36"/>
            </w:rPr>
            <w:t>Experience</w:t>
          </w:r>
        </w:p>
      </w:sdtContent>
    </w:sdt>
    <w:p w14:paraId="5472CB64" w14:textId="00EFE67C" w:rsidR="00280F95" w:rsidRDefault="00280F95" w:rsidP="00483B60">
      <w:pPr>
        <w:pStyle w:val="NormalBodyText"/>
        <w:ind w:left="360" w:hanging="90"/>
        <w:rPr>
          <w:sz w:val="24"/>
          <w:szCs w:val="36"/>
        </w:rPr>
      </w:pPr>
      <w:r>
        <w:rPr>
          <w:sz w:val="24"/>
          <w:szCs w:val="36"/>
        </w:rPr>
        <w:t>RECOMP Solutions, NTU BIC, Sheikhupura Road, Faisalabad</w:t>
      </w:r>
      <w:r w:rsidRPr="009F1A8D">
        <w:rPr>
          <w:sz w:val="24"/>
          <w:szCs w:val="36"/>
        </w:rPr>
        <w:t>,</w:t>
      </w:r>
      <w:r>
        <w:rPr>
          <w:sz w:val="24"/>
          <w:szCs w:val="36"/>
        </w:rPr>
        <w:t xml:space="preserve"> Punjab, Pakistan</w:t>
      </w:r>
    </w:p>
    <w:p w14:paraId="0BEA94C8" w14:textId="5AAEA63B" w:rsidR="00280F95" w:rsidRPr="00483B60" w:rsidRDefault="00280F95" w:rsidP="00483B60">
      <w:pPr>
        <w:pStyle w:val="NormalBodyText"/>
        <w:ind w:left="360" w:hanging="90"/>
        <w:rPr>
          <w:b/>
          <w:bCs/>
          <w:sz w:val="24"/>
          <w:szCs w:val="36"/>
        </w:rPr>
      </w:pPr>
      <w:r w:rsidRPr="00483B60">
        <w:rPr>
          <w:b/>
          <w:bCs/>
          <w:sz w:val="24"/>
          <w:szCs w:val="36"/>
        </w:rPr>
        <w:t>CEO/Director</w:t>
      </w:r>
      <w:r w:rsidR="00483B60">
        <w:rPr>
          <w:b/>
          <w:bCs/>
          <w:sz w:val="24"/>
          <w:szCs w:val="36"/>
        </w:rPr>
        <w:tab/>
      </w:r>
      <w:r w:rsidR="00483B60" w:rsidRPr="00483B60">
        <w:rPr>
          <w:b/>
          <w:bCs/>
          <w:sz w:val="24"/>
          <w:szCs w:val="36"/>
        </w:rPr>
        <w:t>20</w:t>
      </w:r>
      <w:r w:rsidR="00483B60">
        <w:rPr>
          <w:b/>
          <w:bCs/>
          <w:sz w:val="24"/>
          <w:szCs w:val="36"/>
        </w:rPr>
        <w:t>24</w:t>
      </w:r>
      <w:r w:rsidR="00483B60" w:rsidRPr="00483B60">
        <w:rPr>
          <w:b/>
          <w:bCs/>
          <w:sz w:val="24"/>
          <w:szCs w:val="36"/>
        </w:rPr>
        <w:t xml:space="preserve"> - Current</w:t>
      </w:r>
    </w:p>
    <w:p w14:paraId="3982ABEB" w14:textId="0322531D" w:rsidR="00351293" w:rsidRDefault="00280F95" w:rsidP="00483B60">
      <w:pPr>
        <w:pStyle w:val="NormalBodyText"/>
        <w:ind w:left="360" w:hanging="90"/>
        <w:rPr>
          <w:sz w:val="24"/>
          <w:szCs w:val="36"/>
        </w:rPr>
      </w:pPr>
      <w:r>
        <w:rPr>
          <w:sz w:val="24"/>
          <w:szCs w:val="36"/>
        </w:rPr>
        <w:t xml:space="preserve">Founder of this Startup </w:t>
      </w:r>
      <w:r w:rsidR="00483B60">
        <w:rPr>
          <w:sz w:val="24"/>
          <w:szCs w:val="36"/>
        </w:rPr>
        <w:t>Company</w:t>
      </w:r>
    </w:p>
    <w:p w14:paraId="55E09187" w14:textId="77777777" w:rsidR="00483B60" w:rsidRPr="009F1A8D" w:rsidRDefault="00483B60" w:rsidP="00483B60">
      <w:pPr>
        <w:pStyle w:val="NormalBodyText"/>
        <w:ind w:left="0"/>
        <w:rPr>
          <w:sz w:val="24"/>
          <w:szCs w:val="36"/>
        </w:rPr>
      </w:pPr>
    </w:p>
    <w:p w14:paraId="650A2AAA" w14:textId="39C19AC9" w:rsidR="00351293" w:rsidRPr="009F1A8D" w:rsidRDefault="003C7F4D">
      <w:pPr>
        <w:pStyle w:val="Location"/>
        <w:rPr>
          <w:sz w:val="24"/>
          <w:szCs w:val="36"/>
        </w:rPr>
      </w:pPr>
      <w:r w:rsidRPr="009F1A8D">
        <w:rPr>
          <w:sz w:val="24"/>
          <w:szCs w:val="36"/>
        </w:rPr>
        <w:t>BUITEMS, Quetta, Balochistan, Pakistan</w:t>
      </w:r>
    </w:p>
    <w:p w14:paraId="5213A2DC" w14:textId="49C60565" w:rsidR="00351293" w:rsidRPr="009F1A8D" w:rsidRDefault="003C7F4D">
      <w:pPr>
        <w:pStyle w:val="JobTitle"/>
        <w:rPr>
          <w:sz w:val="24"/>
          <w:szCs w:val="36"/>
        </w:rPr>
      </w:pPr>
      <w:r w:rsidRPr="009F1A8D">
        <w:rPr>
          <w:sz w:val="24"/>
          <w:szCs w:val="36"/>
        </w:rPr>
        <w:t xml:space="preserve">Lecturer, </w:t>
      </w:r>
      <w:r w:rsidR="003C34D5">
        <w:rPr>
          <w:sz w:val="24"/>
          <w:szCs w:val="36"/>
        </w:rPr>
        <w:t xml:space="preserve">Department of </w:t>
      </w:r>
      <w:r w:rsidRPr="009F1A8D">
        <w:rPr>
          <w:sz w:val="24"/>
          <w:szCs w:val="36"/>
        </w:rPr>
        <w:t>Textile Engineering</w:t>
      </w:r>
      <w:r w:rsidR="003C34D5">
        <w:rPr>
          <w:sz w:val="24"/>
          <w:szCs w:val="36"/>
        </w:rPr>
        <w:t xml:space="preserve"> &amp;</w:t>
      </w:r>
      <w:r w:rsidRPr="009F1A8D">
        <w:rPr>
          <w:sz w:val="24"/>
          <w:szCs w:val="36"/>
        </w:rPr>
        <w:t xml:space="preserve"> De</w:t>
      </w:r>
      <w:r w:rsidR="003C34D5">
        <w:rPr>
          <w:sz w:val="24"/>
          <w:szCs w:val="36"/>
        </w:rPr>
        <w:t>sign</w:t>
      </w:r>
      <w:r w:rsidR="00115D44" w:rsidRPr="009F1A8D">
        <w:rPr>
          <w:sz w:val="24"/>
          <w:szCs w:val="36"/>
        </w:rPr>
        <w:tab/>
      </w:r>
      <w:r w:rsidRPr="009F1A8D">
        <w:rPr>
          <w:sz w:val="24"/>
          <w:szCs w:val="36"/>
        </w:rPr>
        <w:t xml:space="preserve">2016 - </w:t>
      </w:r>
      <w:r w:rsidR="00014876">
        <w:rPr>
          <w:sz w:val="24"/>
          <w:szCs w:val="36"/>
        </w:rPr>
        <w:t>Current</w:t>
      </w:r>
    </w:p>
    <w:sdt>
      <w:sdtPr>
        <w:rPr>
          <w:sz w:val="24"/>
          <w:szCs w:val="36"/>
        </w:rPr>
        <w:alias w:val="Enter responsibilities:"/>
        <w:tag w:val="Enter responsibilities:"/>
        <w:id w:val="4805705"/>
        <w:placeholder>
          <w:docPart w:val="5C9290B7F49E45B09EEE7B20460452F7"/>
        </w:placeholder>
        <w:temporary/>
        <w:showingPlcHdr/>
        <w15:appearance w15:val="hidden"/>
      </w:sdtPr>
      <w:sdtContent>
        <w:p w14:paraId="565BA95D" w14:textId="77777777" w:rsidR="00351293" w:rsidRPr="009F1A8D" w:rsidRDefault="00115D44">
          <w:pPr>
            <w:pStyle w:val="SpaceAfter"/>
            <w:rPr>
              <w:sz w:val="24"/>
              <w:szCs w:val="36"/>
            </w:rPr>
          </w:pPr>
          <w:r w:rsidRPr="009F1A8D">
            <w:rPr>
              <w:sz w:val="24"/>
              <w:szCs w:val="36"/>
            </w:rPr>
            <w:t>Developed syllabus and overall course structure, and administered all grades.</w:t>
          </w:r>
        </w:p>
      </w:sdtContent>
    </w:sdt>
    <w:p w14:paraId="0AB2C672" w14:textId="2A3889E1" w:rsidR="00450117" w:rsidRPr="009F1A8D" w:rsidRDefault="00450117" w:rsidP="00450117">
      <w:pPr>
        <w:pStyle w:val="Location"/>
        <w:rPr>
          <w:sz w:val="24"/>
          <w:szCs w:val="36"/>
        </w:rPr>
      </w:pPr>
      <w:r w:rsidRPr="009F1A8D">
        <w:rPr>
          <w:sz w:val="24"/>
          <w:szCs w:val="36"/>
        </w:rPr>
        <w:t>National Textile University, Faisalabad, Pakistan</w:t>
      </w:r>
    </w:p>
    <w:p w14:paraId="157D2DA7" w14:textId="15B7FAAA" w:rsidR="00351293" w:rsidRPr="009F1A8D" w:rsidRDefault="003C7F4D">
      <w:pPr>
        <w:pStyle w:val="JobTitle"/>
        <w:rPr>
          <w:sz w:val="24"/>
          <w:szCs w:val="36"/>
        </w:rPr>
      </w:pPr>
      <w:r w:rsidRPr="009F1A8D">
        <w:rPr>
          <w:sz w:val="24"/>
          <w:szCs w:val="36"/>
        </w:rPr>
        <w:t>Visiting Lecturer</w:t>
      </w:r>
      <w:r w:rsidR="00115D44" w:rsidRPr="009F1A8D">
        <w:rPr>
          <w:sz w:val="24"/>
          <w:szCs w:val="36"/>
        </w:rPr>
        <w:tab/>
      </w:r>
      <w:r w:rsidRPr="009F1A8D">
        <w:rPr>
          <w:sz w:val="24"/>
          <w:szCs w:val="36"/>
        </w:rPr>
        <w:t>2016</w:t>
      </w:r>
    </w:p>
    <w:p w14:paraId="2CF9F26E" w14:textId="77777777" w:rsidR="00E62B1B" w:rsidRPr="009F1A8D" w:rsidRDefault="00E62B1B" w:rsidP="003C7F4D">
      <w:pPr>
        <w:pStyle w:val="SpaceAfter"/>
        <w:rPr>
          <w:sz w:val="24"/>
          <w:szCs w:val="36"/>
        </w:rPr>
      </w:pPr>
    </w:p>
    <w:p w14:paraId="62473DC0" w14:textId="6C29FF0A" w:rsidR="00351293" w:rsidRPr="009F1A8D" w:rsidRDefault="003C7F4D">
      <w:pPr>
        <w:pStyle w:val="SectionHeading"/>
        <w:rPr>
          <w:sz w:val="24"/>
          <w:szCs w:val="36"/>
        </w:rPr>
      </w:pPr>
      <w:r w:rsidRPr="009F1A8D">
        <w:rPr>
          <w:sz w:val="24"/>
          <w:szCs w:val="36"/>
        </w:rPr>
        <w:t>Research Enperience</w:t>
      </w:r>
    </w:p>
    <w:p w14:paraId="6218E8BB" w14:textId="3FD884D9" w:rsidR="00351293" w:rsidRPr="009F1A8D" w:rsidRDefault="00450117">
      <w:pPr>
        <w:pStyle w:val="Location"/>
        <w:rPr>
          <w:sz w:val="24"/>
          <w:szCs w:val="36"/>
        </w:rPr>
      </w:pPr>
      <w:r w:rsidRPr="009F1A8D">
        <w:rPr>
          <w:sz w:val="24"/>
          <w:szCs w:val="36"/>
        </w:rPr>
        <w:t>National Textile University, Faisalabad, Pakistan</w:t>
      </w:r>
    </w:p>
    <w:p w14:paraId="70A5430B" w14:textId="3427E106" w:rsidR="00351293" w:rsidRPr="009F1A8D" w:rsidRDefault="00450117">
      <w:pPr>
        <w:pStyle w:val="JobTitle"/>
        <w:rPr>
          <w:sz w:val="24"/>
          <w:szCs w:val="36"/>
        </w:rPr>
      </w:pPr>
      <w:r w:rsidRPr="009F1A8D">
        <w:rPr>
          <w:sz w:val="24"/>
          <w:szCs w:val="36"/>
        </w:rPr>
        <w:t>Assistant Researcher</w:t>
      </w:r>
      <w:r w:rsidR="00115D44" w:rsidRPr="009F1A8D">
        <w:rPr>
          <w:sz w:val="24"/>
          <w:szCs w:val="36"/>
        </w:rPr>
        <w:tab/>
      </w:r>
      <w:r w:rsidRPr="009F1A8D">
        <w:rPr>
          <w:sz w:val="24"/>
          <w:szCs w:val="36"/>
        </w:rPr>
        <w:t>2016</w:t>
      </w:r>
    </w:p>
    <w:p w14:paraId="240F5E7E" w14:textId="13834D23" w:rsidR="00450117" w:rsidRPr="009F1A8D" w:rsidRDefault="00450117" w:rsidP="00450117">
      <w:pPr>
        <w:pStyle w:val="SpaceAfter"/>
        <w:rPr>
          <w:sz w:val="24"/>
          <w:szCs w:val="36"/>
        </w:rPr>
      </w:pPr>
      <w:r w:rsidRPr="009F1A8D">
        <w:rPr>
          <w:sz w:val="24"/>
          <w:szCs w:val="36"/>
        </w:rPr>
        <w:t>Higher Education Commission Project, “Development of Multifunctional finishes using Nanotechnology”.</w:t>
      </w:r>
    </w:p>
    <w:p w14:paraId="5D773AE7" w14:textId="77777777" w:rsidR="005E2F34" w:rsidRPr="009F1A8D" w:rsidRDefault="005E2F34" w:rsidP="009F1A8D">
      <w:pPr>
        <w:pStyle w:val="JobTitle"/>
        <w:ind w:right="2160"/>
        <w:rPr>
          <w:b w:val="0"/>
          <w:sz w:val="24"/>
          <w:szCs w:val="36"/>
        </w:rPr>
      </w:pPr>
      <w:r w:rsidRPr="009F1A8D">
        <w:rPr>
          <w:b w:val="0"/>
          <w:sz w:val="24"/>
          <w:szCs w:val="36"/>
        </w:rPr>
        <w:t>Zahid Jee Textile Mills Limited, Unit#1, 32Km Sheikhupura Road, Faisalabad.</w:t>
      </w:r>
    </w:p>
    <w:p w14:paraId="5CE5B18A" w14:textId="21CA4968" w:rsidR="00351293" w:rsidRPr="009F1A8D" w:rsidRDefault="005E2F34">
      <w:pPr>
        <w:pStyle w:val="JobTitle"/>
        <w:rPr>
          <w:sz w:val="24"/>
          <w:szCs w:val="36"/>
        </w:rPr>
      </w:pPr>
      <w:r w:rsidRPr="009F1A8D">
        <w:rPr>
          <w:sz w:val="24"/>
          <w:szCs w:val="36"/>
        </w:rPr>
        <w:t>Research Internee</w:t>
      </w:r>
      <w:r w:rsidR="00115D44" w:rsidRPr="009F1A8D">
        <w:rPr>
          <w:sz w:val="24"/>
          <w:szCs w:val="36"/>
        </w:rPr>
        <w:tab/>
      </w:r>
      <w:r w:rsidR="00BF03B5" w:rsidRPr="009F1A8D">
        <w:rPr>
          <w:sz w:val="24"/>
          <w:szCs w:val="36"/>
        </w:rPr>
        <w:t>2013</w:t>
      </w:r>
    </w:p>
    <w:p w14:paraId="72D8F078" w14:textId="569363C3" w:rsidR="00351293" w:rsidRPr="009F1A8D" w:rsidRDefault="00815A03">
      <w:pPr>
        <w:pStyle w:val="SpaceAfter"/>
        <w:rPr>
          <w:sz w:val="24"/>
          <w:szCs w:val="36"/>
        </w:rPr>
      </w:pPr>
      <w:r w:rsidRPr="009F1A8D">
        <w:rPr>
          <w:sz w:val="24"/>
          <w:szCs w:val="36"/>
        </w:rPr>
        <w:t>Study of 31/S count cotton yarn</w:t>
      </w:r>
      <w:r w:rsidR="00BF03B5" w:rsidRPr="009F1A8D">
        <w:rPr>
          <w:sz w:val="24"/>
          <w:szCs w:val="36"/>
        </w:rPr>
        <w:t xml:space="preserve"> and recommendations for</w:t>
      </w:r>
      <w:r w:rsidRPr="009F1A8D">
        <w:rPr>
          <w:sz w:val="24"/>
          <w:szCs w:val="36"/>
        </w:rPr>
        <w:t xml:space="preserve"> production parameters</w:t>
      </w:r>
      <w:r w:rsidR="00BF03B5" w:rsidRPr="009F1A8D">
        <w:rPr>
          <w:sz w:val="24"/>
          <w:szCs w:val="36"/>
        </w:rPr>
        <w:t>.</w:t>
      </w:r>
    </w:p>
    <w:p w14:paraId="57C2D71E" w14:textId="4F629ABD" w:rsidR="00BF03B5" w:rsidRPr="009F1A8D" w:rsidRDefault="00BF03B5" w:rsidP="009F1A8D">
      <w:pPr>
        <w:pStyle w:val="Location"/>
        <w:ind w:right="2340"/>
        <w:rPr>
          <w:sz w:val="24"/>
          <w:szCs w:val="36"/>
        </w:rPr>
      </w:pPr>
      <w:r w:rsidRPr="009F1A8D">
        <w:rPr>
          <w:sz w:val="24"/>
          <w:szCs w:val="36"/>
        </w:rPr>
        <w:t>Deewan Farooque Spinning Mill LTD. Phool Nagar, Multan Road 52Km Lahore.</w:t>
      </w:r>
    </w:p>
    <w:p w14:paraId="68C36E6A" w14:textId="77777777" w:rsidR="00BF03B5" w:rsidRPr="009F1A8D" w:rsidRDefault="00BF03B5" w:rsidP="00BF03B5">
      <w:pPr>
        <w:pStyle w:val="JobTitle"/>
        <w:rPr>
          <w:sz w:val="24"/>
          <w:szCs w:val="36"/>
        </w:rPr>
      </w:pPr>
      <w:r w:rsidRPr="009F1A8D">
        <w:rPr>
          <w:sz w:val="24"/>
          <w:szCs w:val="36"/>
        </w:rPr>
        <w:t>Research Internee</w:t>
      </w:r>
      <w:r w:rsidRPr="009F1A8D">
        <w:rPr>
          <w:sz w:val="24"/>
          <w:szCs w:val="36"/>
        </w:rPr>
        <w:tab/>
        <w:t>2012</w:t>
      </w:r>
    </w:p>
    <w:p w14:paraId="2C6FD484" w14:textId="6609EFA6" w:rsidR="00BF03B5" w:rsidRDefault="00BF03B5" w:rsidP="00BF03B5">
      <w:pPr>
        <w:pStyle w:val="SpaceAfter"/>
        <w:rPr>
          <w:sz w:val="24"/>
          <w:szCs w:val="36"/>
        </w:rPr>
      </w:pPr>
      <w:r w:rsidRPr="009F1A8D">
        <w:rPr>
          <w:sz w:val="24"/>
          <w:szCs w:val="36"/>
        </w:rPr>
        <w:t>Reduction of IPI index between ring and autoconer machines.</w:t>
      </w:r>
    </w:p>
    <w:p w14:paraId="0009E9BD" w14:textId="77777777" w:rsidR="00921FDE" w:rsidRDefault="00921FDE" w:rsidP="00921FDE">
      <w:pPr>
        <w:pStyle w:val="SpaceAfter"/>
        <w:ind w:right="2700"/>
        <w:rPr>
          <w:sz w:val="24"/>
          <w:szCs w:val="36"/>
        </w:rPr>
      </w:pPr>
      <w:r w:rsidRPr="009F1A8D">
        <w:rPr>
          <w:sz w:val="24"/>
          <w:szCs w:val="36"/>
        </w:rPr>
        <w:t>Higher Education Commission Project, “Development of</w:t>
      </w:r>
      <w:r>
        <w:rPr>
          <w:sz w:val="24"/>
          <w:szCs w:val="36"/>
        </w:rPr>
        <w:t xml:space="preserve"> </w:t>
      </w:r>
      <w:r w:rsidRPr="009F1A8D">
        <w:rPr>
          <w:sz w:val="24"/>
          <w:szCs w:val="36"/>
        </w:rPr>
        <w:t>Multifunctional finishes using Nanotechnology”.</w:t>
      </w:r>
      <w:r>
        <w:rPr>
          <w:sz w:val="24"/>
          <w:szCs w:val="36"/>
        </w:rPr>
        <w:tab/>
      </w:r>
      <w:r w:rsidRPr="00CF2B55">
        <w:rPr>
          <w:b/>
          <w:bCs/>
          <w:sz w:val="24"/>
          <w:szCs w:val="36"/>
        </w:rPr>
        <w:t>2016</w:t>
      </w:r>
    </w:p>
    <w:p w14:paraId="79902FA4" w14:textId="77777777" w:rsidR="00921FDE" w:rsidRDefault="00921FDE" w:rsidP="00BF03B5">
      <w:pPr>
        <w:pStyle w:val="SpaceAfter"/>
        <w:rPr>
          <w:sz w:val="24"/>
          <w:szCs w:val="36"/>
        </w:rPr>
      </w:pPr>
    </w:p>
    <w:p w14:paraId="263BA13A" w14:textId="77777777" w:rsidR="009F1A8D" w:rsidRPr="009F1A8D" w:rsidRDefault="009F1A8D" w:rsidP="00BF03B5">
      <w:pPr>
        <w:pStyle w:val="SpaceAfter"/>
        <w:rPr>
          <w:sz w:val="24"/>
          <w:szCs w:val="36"/>
        </w:rPr>
      </w:pPr>
    </w:p>
    <w:p w14:paraId="0385874D" w14:textId="77777777" w:rsidR="00351293" w:rsidRPr="009F1A8D" w:rsidRDefault="00000000">
      <w:pPr>
        <w:pStyle w:val="SectionHeading"/>
        <w:rPr>
          <w:sz w:val="24"/>
          <w:szCs w:val="36"/>
        </w:rPr>
      </w:pPr>
      <w:sdt>
        <w:sdtPr>
          <w:rPr>
            <w:sz w:val="24"/>
            <w:szCs w:val="36"/>
          </w:rPr>
          <w:alias w:val="Publications and papers:"/>
          <w:tag w:val="Publications and papers:"/>
          <w:id w:val="-1570023977"/>
          <w:placeholder>
            <w:docPart w:val="20223C7EB25B456FBEEB35B00F23C55A"/>
          </w:placeholder>
          <w:temporary/>
          <w:showingPlcHdr/>
          <w15:appearance w15:val="hidden"/>
        </w:sdtPr>
        <w:sdtContent>
          <w:r w:rsidR="00847465" w:rsidRPr="009F1A8D">
            <w:rPr>
              <w:sz w:val="24"/>
              <w:szCs w:val="36"/>
            </w:rPr>
            <w:t>PUBLICATIONS AND PAPERS</w:t>
          </w:r>
        </w:sdtContent>
      </w:sdt>
    </w:p>
    <w:p w14:paraId="211099F3" w14:textId="02EE58F8" w:rsidR="00014876" w:rsidRDefault="00E00F80" w:rsidP="00280F95">
      <w:pPr>
        <w:pStyle w:val="ItalicHeading"/>
        <w:numPr>
          <w:ilvl w:val="0"/>
          <w:numId w:val="11"/>
        </w:numPr>
        <w:jc w:val="both"/>
        <w:rPr>
          <w:sz w:val="24"/>
          <w:szCs w:val="36"/>
        </w:rPr>
      </w:pPr>
      <w:r>
        <w:rPr>
          <w:sz w:val="24"/>
          <w:szCs w:val="36"/>
        </w:rPr>
        <w:t xml:space="preserve">Ali Raza Shafqat, Muzzamal Hussain, Yasir Nawab etl.al. </w:t>
      </w:r>
      <w:r w:rsidRPr="00E00F80">
        <w:rPr>
          <w:sz w:val="24"/>
          <w:szCs w:val="36"/>
        </w:rPr>
        <w:t>Circularity in Materials: A Review on Polymer Composites Made from Agriculture and Textile Waste</w:t>
      </w:r>
      <w:r>
        <w:rPr>
          <w:sz w:val="24"/>
          <w:szCs w:val="36"/>
        </w:rPr>
        <w:t>.</w:t>
      </w:r>
    </w:p>
    <w:p w14:paraId="50D56071" w14:textId="5C86CD15" w:rsidR="00E00F80" w:rsidRDefault="00E00F80" w:rsidP="00280F95">
      <w:pPr>
        <w:pStyle w:val="ItalicHeading"/>
        <w:ind w:left="1008"/>
        <w:jc w:val="both"/>
        <w:rPr>
          <w:sz w:val="24"/>
          <w:szCs w:val="36"/>
        </w:rPr>
      </w:pPr>
      <w:r w:rsidRPr="00E00F80">
        <w:rPr>
          <w:sz w:val="24"/>
          <w:szCs w:val="36"/>
        </w:rPr>
        <w:t>International Journal of Polymer Science</w:t>
      </w:r>
      <w:r>
        <w:rPr>
          <w:sz w:val="24"/>
          <w:szCs w:val="36"/>
        </w:rPr>
        <w:t>; Vol (2023)</w:t>
      </w:r>
    </w:p>
    <w:p w14:paraId="717C1CC9" w14:textId="27564980" w:rsidR="00E00F80" w:rsidRDefault="00E00F80" w:rsidP="00280F95">
      <w:pPr>
        <w:pStyle w:val="ItalicHeading"/>
        <w:ind w:left="1008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DOI: </w:t>
      </w:r>
      <w:r w:rsidRPr="00E00F80">
        <w:rPr>
          <w:sz w:val="24"/>
          <w:szCs w:val="36"/>
        </w:rPr>
        <w:t>10.1155/2023/5872605</w:t>
      </w:r>
    </w:p>
    <w:p w14:paraId="34A43664" w14:textId="5E634310" w:rsidR="00351293" w:rsidRPr="009F1A8D" w:rsidRDefault="00DC71C5" w:rsidP="00280F95">
      <w:pPr>
        <w:pStyle w:val="ItalicHeading"/>
        <w:numPr>
          <w:ilvl w:val="0"/>
          <w:numId w:val="11"/>
        </w:numPr>
        <w:jc w:val="both"/>
        <w:rPr>
          <w:sz w:val="24"/>
          <w:szCs w:val="36"/>
        </w:rPr>
      </w:pPr>
      <w:r w:rsidRPr="009F1A8D">
        <w:rPr>
          <w:sz w:val="24"/>
          <w:szCs w:val="36"/>
        </w:rPr>
        <w:t>Syed Zameer Ul Hassan, Ali Raza Shafqat, et al. Fiber Reinforced Polymer Composite for Bullet Proof Application.</w:t>
      </w:r>
    </w:p>
    <w:p w14:paraId="1AC7749F" w14:textId="471A54E2" w:rsidR="00351293" w:rsidRPr="009F1A8D" w:rsidRDefault="00DC71C5" w:rsidP="00280F95">
      <w:pPr>
        <w:pStyle w:val="SpaceAfter"/>
        <w:ind w:left="1008"/>
        <w:jc w:val="both"/>
        <w:rPr>
          <w:sz w:val="24"/>
          <w:szCs w:val="36"/>
        </w:rPr>
      </w:pPr>
      <w:r w:rsidRPr="009F1A8D">
        <w:rPr>
          <w:sz w:val="24"/>
          <w:szCs w:val="36"/>
        </w:rPr>
        <w:t>Journal of Applied and Emerging Sciences (JAES); Vol (11) Issue (02). Paper Accepted. ISSN: 1814-070X.</w:t>
      </w:r>
      <w:r w:rsidR="00115D44" w:rsidRPr="009F1A8D">
        <w:rPr>
          <w:sz w:val="24"/>
          <w:szCs w:val="36"/>
        </w:rPr>
        <w:tab/>
      </w:r>
    </w:p>
    <w:p w14:paraId="70D1A684" w14:textId="04E7C994" w:rsidR="00351293" w:rsidRPr="009F1A8D" w:rsidRDefault="00DC71C5" w:rsidP="00280F95">
      <w:pPr>
        <w:pStyle w:val="ItalicHeading"/>
        <w:numPr>
          <w:ilvl w:val="0"/>
          <w:numId w:val="11"/>
        </w:numPr>
        <w:jc w:val="both"/>
        <w:rPr>
          <w:sz w:val="24"/>
          <w:szCs w:val="36"/>
        </w:rPr>
      </w:pPr>
      <w:r w:rsidRPr="009F1A8D">
        <w:rPr>
          <w:sz w:val="24"/>
          <w:szCs w:val="36"/>
        </w:rPr>
        <w:t>Shahrukh Shahbaz, Ali Raza Shafqat et al.  Mathematical Model to determine the Repeat Size of Fabric Weave Design.</w:t>
      </w:r>
    </w:p>
    <w:p w14:paraId="35EDFCFB" w14:textId="6B8495B2" w:rsidR="00351293" w:rsidRPr="009F1A8D" w:rsidRDefault="00DC71C5" w:rsidP="00280F95">
      <w:pPr>
        <w:pStyle w:val="SpaceAfter"/>
        <w:ind w:left="1008"/>
        <w:jc w:val="both"/>
        <w:rPr>
          <w:sz w:val="24"/>
          <w:szCs w:val="36"/>
        </w:rPr>
      </w:pPr>
      <w:r w:rsidRPr="009F1A8D">
        <w:rPr>
          <w:sz w:val="24"/>
          <w:szCs w:val="36"/>
        </w:rPr>
        <w:lastRenderedPageBreak/>
        <w:t xml:space="preserve">Balochistan Journal of Engineering &amp; Applied sciences (BJEAS); Vol (04) Issue (01). Paper Accepted., ISSN: 2518-2706. </w:t>
      </w:r>
      <w:r w:rsidR="00115D44" w:rsidRPr="009F1A8D">
        <w:rPr>
          <w:sz w:val="24"/>
          <w:szCs w:val="36"/>
        </w:rPr>
        <w:tab/>
      </w:r>
    </w:p>
    <w:p w14:paraId="060EF9BC" w14:textId="00FAE904" w:rsidR="00351293" w:rsidRPr="009F1A8D" w:rsidRDefault="00DC71C5" w:rsidP="00280F95">
      <w:pPr>
        <w:pStyle w:val="ItalicHeading"/>
        <w:numPr>
          <w:ilvl w:val="0"/>
          <w:numId w:val="11"/>
        </w:numPr>
        <w:jc w:val="both"/>
        <w:rPr>
          <w:sz w:val="24"/>
          <w:szCs w:val="36"/>
        </w:rPr>
      </w:pPr>
      <w:r w:rsidRPr="009F1A8D">
        <w:rPr>
          <w:sz w:val="24"/>
          <w:szCs w:val="36"/>
        </w:rPr>
        <w:t>Muhammad Waqas, Ali Raza Shafqat et al. Effective Reduction Clearing Parameters Involving Alternative Reducing Agent</w:t>
      </w:r>
    </w:p>
    <w:p w14:paraId="7CC290BB" w14:textId="77777777" w:rsidR="00DC71C5" w:rsidRPr="009F1A8D" w:rsidRDefault="00DC71C5" w:rsidP="00280F95">
      <w:pPr>
        <w:pStyle w:val="SpaceAfter"/>
        <w:ind w:left="1008"/>
        <w:jc w:val="both"/>
        <w:rPr>
          <w:sz w:val="24"/>
          <w:szCs w:val="36"/>
        </w:rPr>
      </w:pPr>
      <w:r w:rsidRPr="009F1A8D">
        <w:rPr>
          <w:sz w:val="24"/>
          <w:szCs w:val="36"/>
        </w:rPr>
        <w:t>Journal of the Pakistan Institute of Chemical Engineers, (Accepted for publication).</w:t>
      </w:r>
    </w:p>
    <w:p w14:paraId="110EF7F9" w14:textId="77777777" w:rsidR="00292CA0" w:rsidRPr="009F1A8D" w:rsidRDefault="00DC71C5" w:rsidP="00280F95">
      <w:pPr>
        <w:pStyle w:val="SpaceAfter"/>
        <w:numPr>
          <w:ilvl w:val="0"/>
          <w:numId w:val="11"/>
        </w:numPr>
        <w:spacing w:after="0"/>
        <w:ind w:right="1440"/>
        <w:jc w:val="both"/>
        <w:rPr>
          <w:sz w:val="24"/>
          <w:szCs w:val="36"/>
        </w:rPr>
      </w:pPr>
      <w:r w:rsidRPr="009F1A8D">
        <w:rPr>
          <w:sz w:val="24"/>
          <w:szCs w:val="36"/>
        </w:rPr>
        <w:t>U. Hussain, A</w:t>
      </w:r>
      <w:r w:rsidR="00292CA0" w:rsidRPr="009F1A8D">
        <w:rPr>
          <w:sz w:val="24"/>
          <w:szCs w:val="36"/>
        </w:rPr>
        <w:t xml:space="preserve"> </w:t>
      </w:r>
      <w:r w:rsidRPr="009F1A8D">
        <w:rPr>
          <w:sz w:val="24"/>
          <w:szCs w:val="36"/>
        </w:rPr>
        <w:t>R Shafqat</w:t>
      </w:r>
      <w:r w:rsidR="00292CA0" w:rsidRPr="009F1A8D">
        <w:rPr>
          <w:sz w:val="24"/>
          <w:szCs w:val="36"/>
        </w:rPr>
        <w:t xml:space="preserve"> et al. Effect of Spinning variables on packing density of cotton yarn.</w:t>
      </w:r>
    </w:p>
    <w:p w14:paraId="5334BE97" w14:textId="384E75A8" w:rsidR="00DC71C5" w:rsidRPr="009F1A8D" w:rsidRDefault="00292CA0" w:rsidP="00280F95">
      <w:pPr>
        <w:pStyle w:val="SpaceAfter"/>
        <w:ind w:left="1008" w:right="1440"/>
        <w:jc w:val="both"/>
        <w:rPr>
          <w:sz w:val="24"/>
          <w:szCs w:val="36"/>
        </w:rPr>
      </w:pPr>
      <w:r w:rsidRPr="009F1A8D">
        <w:rPr>
          <w:sz w:val="24"/>
          <w:szCs w:val="36"/>
        </w:rPr>
        <w:t xml:space="preserve">Indian Journal of </w:t>
      </w:r>
      <w:r w:rsidR="0059356A" w:rsidRPr="009F1A8D">
        <w:rPr>
          <w:sz w:val="24"/>
          <w:szCs w:val="36"/>
        </w:rPr>
        <w:t>Fiber</w:t>
      </w:r>
      <w:r w:rsidRPr="009F1A8D">
        <w:rPr>
          <w:sz w:val="24"/>
          <w:szCs w:val="36"/>
        </w:rPr>
        <w:t xml:space="preserve"> and Textile Research, Vol 3, December 2014, pp 434-436.</w:t>
      </w:r>
    </w:p>
    <w:p w14:paraId="1DF359A3" w14:textId="77777777" w:rsidR="002C517B" w:rsidRPr="009F1A8D" w:rsidRDefault="002C517B" w:rsidP="00292CA0">
      <w:pPr>
        <w:pStyle w:val="SpaceAfter"/>
        <w:ind w:left="1008" w:right="1440"/>
        <w:rPr>
          <w:sz w:val="24"/>
          <w:szCs w:val="36"/>
        </w:rPr>
      </w:pPr>
    </w:p>
    <w:p w14:paraId="79DFCBCF" w14:textId="646D73AF" w:rsidR="007454DF" w:rsidRPr="009F1A8D" w:rsidRDefault="003177E2" w:rsidP="007454DF">
      <w:pPr>
        <w:pStyle w:val="SectionHeading"/>
        <w:rPr>
          <w:sz w:val="24"/>
          <w:szCs w:val="36"/>
        </w:rPr>
      </w:pPr>
      <w:r>
        <w:rPr>
          <w:sz w:val="24"/>
          <w:szCs w:val="36"/>
        </w:rPr>
        <w:t>Book CHapters</w:t>
      </w:r>
    </w:p>
    <w:p w14:paraId="2B632155" w14:textId="513BF993" w:rsidR="00547694" w:rsidRPr="003303C1" w:rsidRDefault="003177E2" w:rsidP="00280F95">
      <w:pPr>
        <w:pStyle w:val="SectionHeading"/>
        <w:numPr>
          <w:ilvl w:val="0"/>
          <w:numId w:val="12"/>
        </w:numPr>
        <w:spacing w:after="0"/>
        <w:jc w:val="both"/>
        <w:rPr>
          <w:caps w:val="0"/>
          <w:sz w:val="24"/>
          <w:szCs w:val="36"/>
        </w:rPr>
      </w:pPr>
      <w:r w:rsidRPr="003177E2">
        <w:rPr>
          <w:caps w:val="0"/>
          <w:sz w:val="24"/>
          <w:szCs w:val="36"/>
        </w:rPr>
        <w:t>Ali Raza Shafqat</w:t>
      </w:r>
      <w:r>
        <w:rPr>
          <w:caps w:val="0"/>
          <w:sz w:val="24"/>
          <w:szCs w:val="36"/>
        </w:rPr>
        <w:t>,</w:t>
      </w:r>
      <w:r w:rsidRPr="003177E2">
        <w:rPr>
          <w:caps w:val="0"/>
          <w:sz w:val="24"/>
          <w:szCs w:val="36"/>
        </w:rPr>
        <w:t xml:space="preserve"> Alberto Saccavini</w:t>
      </w:r>
      <w:r>
        <w:rPr>
          <w:caps w:val="0"/>
          <w:sz w:val="24"/>
          <w:szCs w:val="36"/>
        </w:rPr>
        <w:t xml:space="preserve">; Chapter: </w:t>
      </w:r>
      <w:r w:rsidRPr="003177E2">
        <w:rPr>
          <w:caps w:val="0"/>
          <w:sz w:val="24"/>
          <w:szCs w:val="36"/>
        </w:rPr>
        <w:t>Eco-design of Textiles</w:t>
      </w:r>
      <w:r>
        <w:rPr>
          <w:caps w:val="0"/>
          <w:sz w:val="24"/>
          <w:szCs w:val="36"/>
        </w:rPr>
        <w:t xml:space="preserve">, Book: </w:t>
      </w:r>
      <w:r w:rsidRPr="003177E2">
        <w:rPr>
          <w:caps w:val="0"/>
          <w:sz w:val="24"/>
          <w:szCs w:val="36"/>
        </w:rPr>
        <w:t>Circularity in Textiles</w:t>
      </w:r>
      <w:r>
        <w:rPr>
          <w:caps w:val="0"/>
          <w:sz w:val="24"/>
          <w:szCs w:val="36"/>
        </w:rPr>
        <w:t>, Series: T</w:t>
      </w:r>
      <w:r w:rsidRPr="003177E2">
        <w:rPr>
          <w:caps w:val="0"/>
          <w:sz w:val="24"/>
          <w:szCs w:val="36"/>
        </w:rPr>
        <w:t>extile Science and Clothing Technology</w:t>
      </w:r>
      <w:r>
        <w:rPr>
          <w:caps w:val="0"/>
          <w:sz w:val="24"/>
          <w:szCs w:val="36"/>
        </w:rPr>
        <w:t xml:space="preserve">, Publisher: </w:t>
      </w:r>
      <w:r w:rsidRPr="003177E2">
        <w:rPr>
          <w:caps w:val="0"/>
          <w:sz w:val="24"/>
          <w:szCs w:val="36"/>
        </w:rPr>
        <w:t xml:space="preserve"> Springer, Cham.</w:t>
      </w:r>
    </w:p>
    <w:p w14:paraId="118DF1EB" w14:textId="1D9AFB47" w:rsidR="002C517B" w:rsidRDefault="003303C1" w:rsidP="00280F95">
      <w:pPr>
        <w:pStyle w:val="SectionHeading"/>
        <w:spacing w:before="0"/>
        <w:ind w:left="1008"/>
        <w:jc w:val="both"/>
        <w:rPr>
          <w:caps w:val="0"/>
          <w:sz w:val="24"/>
          <w:szCs w:val="36"/>
        </w:rPr>
      </w:pPr>
      <w:r>
        <w:rPr>
          <w:caps w:val="0"/>
          <w:sz w:val="24"/>
          <w:szCs w:val="36"/>
        </w:rPr>
        <w:t xml:space="preserve">DOI: </w:t>
      </w:r>
      <w:r w:rsidR="003177E2" w:rsidRPr="003177E2">
        <w:rPr>
          <w:caps w:val="0"/>
          <w:sz w:val="24"/>
          <w:szCs w:val="36"/>
        </w:rPr>
        <w:t>10.1007/978-3-031-49479-6_3</w:t>
      </w:r>
    </w:p>
    <w:p w14:paraId="43B6D4E2" w14:textId="77777777" w:rsidR="00D01618" w:rsidRDefault="00D01618" w:rsidP="00280F95">
      <w:pPr>
        <w:pStyle w:val="SectionHeading"/>
        <w:spacing w:before="0"/>
        <w:ind w:left="1008"/>
        <w:jc w:val="both"/>
        <w:rPr>
          <w:caps w:val="0"/>
          <w:sz w:val="24"/>
          <w:szCs w:val="36"/>
        </w:rPr>
      </w:pPr>
    </w:p>
    <w:p w14:paraId="636E28F8" w14:textId="15E8E30B" w:rsidR="00547694" w:rsidRDefault="003303C1" w:rsidP="00280F95">
      <w:pPr>
        <w:pStyle w:val="SectionHeading"/>
        <w:numPr>
          <w:ilvl w:val="0"/>
          <w:numId w:val="12"/>
        </w:numPr>
        <w:spacing w:before="0"/>
        <w:jc w:val="both"/>
        <w:rPr>
          <w:caps w:val="0"/>
          <w:sz w:val="24"/>
          <w:szCs w:val="36"/>
        </w:rPr>
      </w:pPr>
      <w:r w:rsidRPr="003303C1">
        <w:rPr>
          <w:caps w:val="0"/>
          <w:sz w:val="24"/>
          <w:szCs w:val="36"/>
        </w:rPr>
        <w:t>Ghazia Batool, Ali Raza Shafqat</w:t>
      </w:r>
      <w:r>
        <w:rPr>
          <w:caps w:val="0"/>
          <w:sz w:val="24"/>
          <w:szCs w:val="36"/>
        </w:rPr>
        <w:t xml:space="preserve"> et.al; Chapter:</w:t>
      </w:r>
      <w:r w:rsidRPr="003303C1">
        <w:t xml:space="preserve"> </w:t>
      </w:r>
      <w:r w:rsidRPr="003303C1">
        <w:rPr>
          <w:caps w:val="0"/>
          <w:sz w:val="24"/>
          <w:szCs w:val="36"/>
        </w:rPr>
        <w:t>Ecotourism Taking Modernity to the Deprived Regions of the World</w:t>
      </w:r>
      <w:r>
        <w:rPr>
          <w:caps w:val="0"/>
          <w:sz w:val="24"/>
          <w:szCs w:val="36"/>
        </w:rPr>
        <w:t xml:space="preserve">, Book: </w:t>
      </w:r>
      <w:r w:rsidRPr="003303C1">
        <w:rPr>
          <w:caps w:val="0"/>
          <w:sz w:val="24"/>
          <w:szCs w:val="36"/>
        </w:rPr>
        <w:t>Supporting Environmental Stability Through Ecotourism</w:t>
      </w:r>
      <w:r>
        <w:rPr>
          <w:caps w:val="0"/>
          <w:sz w:val="24"/>
          <w:szCs w:val="36"/>
        </w:rPr>
        <w:t xml:space="preserve">, </w:t>
      </w:r>
      <w:r w:rsidR="0065111C" w:rsidRPr="0065111C">
        <w:rPr>
          <w:caps w:val="0"/>
          <w:sz w:val="24"/>
          <w:szCs w:val="36"/>
        </w:rPr>
        <w:t>143-157</w:t>
      </w:r>
      <w:r w:rsidR="0065111C">
        <w:rPr>
          <w:caps w:val="0"/>
          <w:sz w:val="24"/>
          <w:szCs w:val="36"/>
        </w:rPr>
        <w:t>, Publisher: IGI Global.</w:t>
      </w:r>
    </w:p>
    <w:p w14:paraId="583F77EF" w14:textId="756B58E0" w:rsidR="0065111C" w:rsidRDefault="0065111C" w:rsidP="00280F95">
      <w:pPr>
        <w:pStyle w:val="SectionHeading"/>
        <w:spacing w:before="0"/>
        <w:ind w:left="1008"/>
        <w:jc w:val="both"/>
        <w:rPr>
          <w:caps w:val="0"/>
          <w:sz w:val="24"/>
          <w:szCs w:val="36"/>
        </w:rPr>
      </w:pPr>
      <w:r>
        <w:rPr>
          <w:caps w:val="0"/>
          <w:sz w:val="24"/>
          <w:szCs w:val="36"/>
        </w:rPr>
        <w:t xml:space="preserve">DOI: </w:t>
      </w:r>
      <w:r w:rsidRPr="0065111C">
        <w:rPr>
          <w:caps w:val="0"/>
          <w:sz w:val="24"/>
          <w:szCs w:val="36"/>
        </w:rPr>
        <w:t>10.4018/979-8-3693-1030-4.ch008</w:t>
      </w:r>
    </w:p>
    <w:p w14:paraId="3DA2C45C" w14:textId="77777777" w:rsidR="00D01618" w:rsidRDefault="00D01618" w:rsidP="00280F95">
      <w:pPr>
        <w:pStyle w:val="SectionHeading"/>
        <w:spacing w:before="0"/>
        <w:ind w:left="1008"/>
        <w:jc w:val="both"/>
        <w:rPr>
          <w:caps w:val="0"/>
          <w:sz w:val="24"/>
          <w:szCs w:val="36"/>
        </w:rPr>
      </w:pPr>
    </w:p>
    <w:p w14:paraId="6832E34E" w14:textId="2DF7BD1B" w:rsidR="00C05F93" w:rsidRDefault="00C05F93" w:rsidP="00280F95">
      <w:pPr>
        <w:pStyle w:val="SectionHeading"/>
        <w:numPr>
          <w:ilvl w:val="0"/>
          <w:numId w:val="12"/>
        </w:numPr>
        <w:spacing w:before="0"/>
        <w:jc w:val="both"/>
        <w:rPr>
          <w:caps w:val="0"/>
          <w:sz w:val="24"/>
          <w:szCs w:val="36"/>
        </w:rPr>
      </w:pPr>
      <w:r w:rsidRPr="00C05F93">
        <w:rPr>
          <w:caps w:val="0"/>
          <w:sz w:val="24"/>
          <w:szCs w:val="36"/>
        </w:rPr>
        <w:t>Muzzamal Hussain, Ali Raza Shafqat; Sustainability and Materials, Book</w:t>
      </w:r>
      <w:r>
        <w:rPr>
          <w:caps w:val="0"/>
          <w:sz w:val="24"/>
          <w:szCs w:val="36"/>
        </w:rPr>
        <w:t xml:space="preserve">: </w:t>
      </w:r>
      <w:r w:rsidRPr="00C05F93">
        <w:rPr>
          <w:caps w:val="0"/>
          <w:sz w:val="24"/>
          <w:szCs w:val="36"/>
        </w:rPr>
        <w:t>Engineering Materials: Fundamentals, Processing and Properties</w:t>
      </w:r>
      <w:r>
        <w:rPr>
          <w:caps w:val="0"/>
          <w:sz w:val="24"/>
          <w:szCs w:val="36"/>
        </w:rPr>
        <w:t xml:space="preserve">, </w:t>
      </w:r>
      <w:r w:rsidRPr="00C05F93">
        <w:rPr>
          <w:caps w:val="0"/>
          <w:sz w:val="24"/>
          <w:szCs w:val="36"/>
        </w:rPr>
        <w:t>257-274</w:t>
      </w:r>
      <w:r>
        <w:rPr>
          <w:caps w:val="0"/>
          <w:sz w:val="24"/>
          <w:szCs w:val="36"/>
        </w:rPr>
        <w:t xml:space="preserve">, </w:t>
      </w:r>
      <w:r w:rsidRPr="00C05F93">
        <w:rPr>
          <w:caps w:val="0"/>
          <w:sz w:val="24"/>
          <w:szCs w:val="36"/>
        </w:rPr>
        <w:t>Springer Nature Switzerland</w:t>
      </w:r>
      <w:r>
        <w:rPr>
          <w:caps w:val="0"/>
          <w:sz w:val="24"/>
          <w:szCs w:val="36"/>
        </w:rPr>
        <w:t xml:space="preserve">. </w:t>
      </w:r>
    </w:p>
    <w:p w14:paraId="72A10FFE" w14:textId="76CA8080" w:rsidR="00C05F93" w:rsidRDefault="00C05F93" w:rsidP="00280F95">
      <w:pPr>
        <w:pStyle w:val="SectionHeading"/>
        <w:spacing w:before="0"/>
        <w:ind w:left="1008"/>
        <w:jc w:val="both"/>
        <w:rPr>
          <w:caps w:val="0"/>
          <w:sz w:val="24"/>
          <w:szCs w:val="36"/>
        </w:rPr>
      </w:pPr>
      <w:r>
        <w:rPr>
          <w:caps w:val="0"/>
          <w:sz w:val="24"/>
          <w:szCs w:val="36"/>
        </w:rPr>
        <w:t xml:space="preserve">DOI: </w:t>
      </w:r>
      <w:r w:rsidRPr="00C05F93">
        <w:rPr>
          <w:caps w:val="0"/>
          <w:sz w:val="24"/>
          <w:szCs w:val="36"/>
        </w:rPr>
        <w:t>10.1007/978-3-031-72263-9_11</w:t>
      </w:r>
    </w:p>
    <w:p w14:paraId="00B831E6" w14:textId="77777777" w:rsidR="00C05F93" w:rsidRPr="00C05F93" w:rsidRDefault="00C05F93" w:rsidP="00C05F93">
      <w:pPr>
        <w:pStyle w:val="SectionHeading"/>
        <w:spacing w:before="0"/>
        <w:rPr>
          <w:caps w:val="0"/>
          <w:sz w:val="24"/>
          <w:szCs w:val="36"/>
        </w:rPr>
      </w:pPr>
    </w:p>
    <w:p w14:paraId="67002E07" w14:textId="43F23B8E" w:rsidR="00C05F93" w:rsidRDefault="00C05F93" w:rsidP="00C05F93">
      <w:pPr>
        <w:pStyle w:val="SectionHeading"/>
        <w:rPr>
          <w:sz w:val="24"/>
          <w:szCs w:val="36"/>
        </w:rPr>
      </w:pPr>
      <w:r>
        <w:rPr>
          <w:sz w:val="24"/>
          <w:szCs w:val="36"/>
        </w:rPr>
        <w:t>Conferences</w:t>
      </w:r>
    </w:p>
    <w:p w14:paraId="423D45D0" w14:textId="77777777" w:rsidR="00647AEF" w:rsidRDefault="00647AEF" w:rsidP="00647AEF">
      <w:pPr>
        <w:pStyle w:val="SpaceAfter"/>
        <w:numPr>
          <w:ilvl w:val="0"/>
          <w:numId w:val="19"/>
        </w:numPr>
        <w:spacing w:after="0"/>
        <w:ind w:right="450"/>
        <w:jc w:val="both"/>
        <w:rPr>
          <w:sz w:val="24"/>
          <w:szCs w:val="36"/>
        </w:rPr>
      </w:pPr>
      <w:r w:rsidRPr="00C05F93">
        <w:rPr>
          <w:sz w:val="24"/>
          <w:szCs w:val="36"/>
        </w:rPr>
        <w:t>Ali Raza Shafqat</w:t>
      </w:r>
      <w:r>
        <w:rPr>
          <w:sz w:val="24"/>
          <w:szCs w:val="36"/>
        </w:rPr>
        <w:t xml:space="preserve"> et.al. </w:t>
      </w:r>
      <w:r w:rsidRPr="00BF2137">
        <w:rPr>
          <w:sz w:val="24"/>
          <w:szCs w:val="36"/>
        </w:rPr>
        <w:t>Exploring Waste Streams: Transforming Local Textile and Agricultural Wastes into Composite Materials for Interior Decoration, Characterization, and Development</w:t>
      </w:r>
      <w:r>
        <w:rPr>
          <w:sz w:val="24"/>
          <w:szCs w:val="36"/>
        </w:rPr>
        <w:t>.</w:t>
      </w:r>
    </w:p>
    <w:p w14:paraId="43AC0B50" w14:textId="77777777" w:rsidR="00647AEF" w:rsidRDefault="00647AEF" w:rsidP="00647AEF">
      <w:pPr>
        <w:pStyle w:val="SpaceAfter"/>
        <w:spacing w:after="0"/>
        <w:ind w:left="1008"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Proceedings of </w:t>
      </w:r>
      <w:r w:rsidRPr="00C05F93">
        <w:rPr>
          <w:sz w:val="24"/>
          <w:szCs w:val="36"/>
        </w:rPr>
        <w:t>4th International Conference on Knowledge Based Textiles</w:t>
      </w:r>
      <w:r>
        <w:rPr>
          <w:sz w:val="24"/>
          <w:szCs w:val="36"/>
        </w:rPr>
        <w:t>, NTU, Faisalabad, 2025.</w:t>
      </w:r>
    </w:p>
    <w:p w14:paraId="0348A1E1" w14:textId="5810AA00" w:rsidR="00BA40D5" w:rsidRDefault="00BA40D5" w:rsidP="00BA40D5">
      <w:pPr>
        <w:pStyle w:val="SpaceAfter"/>
        <w:numPr>
          <w:ilvl w:val="0"/>
          <w:numId w:val="19"/>
        </w:numPr>
        <w:spacing w:after="0"/>
        <w:ind w:right="450"/>
        <w:jc w:val="both"/>
        <w:rPr>
          <w:sz w:val="24"/>
          <w:szCs w:val="36"/>
        </w:rPr>
      </w:pPr>
      <w:r w:rsidRPr="00C05F93">
        <w:rPr>
          <w:sz w:val="24"/>
          <w:szCs w:val="36"/>
        </w:rPr>
        <w:lastRenderedPageBreak/>
        <w:t>Ali Raza Shafqat</w:t>
      </w:r>
      <w:r>
        <w:rPr>
          <w:sz w:val="24"/>
          <w:szCs w:val="36"/>
        </w:rPr>
        <w:t xml:space="preserve"> et.al. </w:t>
      </w:r>
      <w:r w:rsidRPr="00BA40D5">
        <w:rPr>
          <w:sz w:val="24"/>
          <w:szCs w:val="36"/>
        </w:rPr>
        <w:t>Giving a Second Life to Waste: Transforming Textile and Agricultural Wastes into Sustainable Composites for Interior Decoration</w:t>
      </w:r>
      <w:r>
        <w:rPr>
          <w:sz w:val="24"/>
          <w:szCs w:val="36"/>
        </w:rPr>
        <w:t>.</w:t>
      </w:r>
    </w:p>
    <w:p w14:paraId="1E85E5B6" w14:textId="40041BDB" w:rsidR="00BA40D5" w:rsidRDefault="00BA40D5" w:rsidP="00BA40D5">
      <w:pPr>
        <w:pStyle w:val="SpaceAfter"/>
        <w:spacing w:after="0"/>
        <w:ind w:left="1008"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Poster Presentation, </w:t>
      </w:r>
      <w:r w:rsidRPr="00C05F93">
        <w:rPr>
          <w:sz w:val="24"/>
          <w:szCs w:val="36"/>
        </w:rPr>
        <w:t xml:space="preserve">4th International Conference on </w:t>
      </w:r>
      <w:r w:rsidR="00AE30FF" w:rsidRPr="00C05F93">
        <w:rPr>
          <w:sz w:val="24"/>
          <w:szCs w:val="36"/>
        </w:rPr>
        <w:t>Knowledge-Based</w:t>
      </w:r>
      <w:r w:rsidRPr="00C05F93">
        <w:rPr>
          <w:sz w:val="24"/>
          <w:szCs w:val="36"/>
        </w:rPr>
        <w:t xml:space="preserve"> Textiles</w:t>
      </w:r>
      <w:r>
        <w:rPr>
          <w:sz w:val="24"/>
          <w:szCs w:val="36"/>
        </w:rPr>
        <w:t>, NTU, Faisalabad, 2025.</w:t>
      </w:r>
    </w:p>
    <w:p w14:paraId="309BD7DD" w14:textId="77777777" w:rsidR="00D01618" w:rsidRDefault="00D01618" w:rsidP="00647AEF">
      <w:pPr>
        <w:pStyle w:val="SpaceAfter"/>
        <w:spacing w:after="0"/>
        <w:ind w:left="1008" w:right="450"/>
        <w:jc w:val="both"/>
        <w:rPr>
          <w:sz w:val="24"/>
          <w:szCs w:val="36"/>
        </w:rPr>
      </w:pPr>
    </w:p>
    <w:p w14:paraId="7C4DA44E" w14:textId="77777777" w:rsidR="00647AEF" w:rsidRDefault="00647AEF" w:rsidP="00647AEF">
      <w:pPr>
        <w:pStyle w:val="SpaceAfter"/>
        <w:numPr>
          <w:ilvl w:val="0"/>
          <w:numId w:val="19"/>
        </w:numPr>
        <w:spacing w:after="0"/>
        <w:ind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Ali Raza Shafqat et.al. </w:t>
      </w:r>
      <w:r w:rsidRPr="00BC7602">
        <w:rPr>
          <w:sz w:val="24"/>
          <w:szCs w:val="36"/>
        </w:rPr>
        <w:t>Transforming Waste Into Value: Utilizing Post-Industrial And Post-Consumer Waste For Fabricating Thermoplastic Composites</w:t>
      </w:r>
      <w:r>
        <w:rPr>
          <w:sz w:val="24"/>
          <w:szCs w:val="36"/>
        </w:rPr>
        <w:t>.</w:t>
      </w:r>
    </w:p>
    <w:p w14:paraId="49A53C12" w14:textId="77777777" w:rsidR="00647AEF" w:rsidRDefault="00647AEF" w:rsidP="00647AEF">
      <w:pPr>
        <w:pStyle w:val="SpaceAfter"/>
        <w:spacing w:after="0"/>
        <w:ind w:left="1008"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Proceedings of </w:t>
      </w:r>
      <w:bookmarkStart w:id="0" w:name="_Hlk191483909"/>
      <w:r w:rsidRPr="00BC7602">
        <w:rPr>
          <w:sz w:val="24"/>
          <w:szCs w:val="36"/>
        </w:rPr>
        <w:t>4th International Conference on Polymers and Composites</w:t>
      </w:r>
      <w:r>
        <w:rPr>
          <w:sz w:val="24"/>
          <w:szCs w:val="36"/>
        </w:rPr>
        <w:t>, NTU, Faisalabad, 2024.</w:t>
      </w:r>
    </w:p>
    <w:p w14:paraId="1AEE1E86" w14:textId="77777777" w:rsidR="00387AEC" w:rsidRDefault="00387AEC" w:rsidP="00647AEF">
      <w:pPr>
        <w:pStyle w:val="SpaceAfter"/>
        <w:spacing w:after="0"/>
        <w:ind w:left="1008" w:right="450"/>
        <w:jc w:val="both"/>
        <w:rPr>
          <w:sz w:val="24"/>
          <w:szCs w:val="36"/>
        </w:rPr>
      </w:pPr>
    </w:p>
    <w:p w14:paraId="257C8A0D" w14:textId="77777777" w:rsidR="00AE30FF" w:rsidRPr="0097009B" w:rsidRDefault="00AE30FF" w:rsidP="00AE30FF">
      <w:pPr>
        <w:pStyle w:val="SpaceAfter"/>
        <w:numPr>
          <w:ilvl w:val="0"/>
          <w:numId w:val="19"/>
        </w:numPr>
        <w:spacing w:after="0" w:line="278" w:lineRule="auto"/>
        <w:ind w:right="450"/>
        <w:jc w:val="both"/>
        <w:rPr>
          <w:szCs w:val="36"/>
        </w:rPr>
      </w:pPr>
      <w:r>
        <w:rPr>
          <w:sz w:val="24"/>
          <w:szCs w:val="36"/>
        </w:rPr>
        <w:t xml:space="preserve">Ali Raza Shafqat et.al. </w:t>
      </w:r>
      <w:r w:rsidRPr="00387AEC">
        <w:rPr>
          <w:sz w:val="24"/>
          <w:szCs w:val="36"/>
        </w:rPr>
        <w:t>Transforming Waste Into Value: Utilizing Dead Waste For Fabricating Recyclable Composites</w:t>
      </w:r>
      <w:r>
        <w:rPr>
          <w:sz w:val="24"/>
          <w:szCs w:val="36"/>
        </w:rPr>
        <w:t>.</w:t>
      </w:r>
    </w:p>
    <w:p w14:paraId="429CE67C" w14:textId="77777777" w:rsidR="00387AEC" w:rsidRDefault="00387AEC" w:rsidP="00387AEC">
      <w:pPr>
        <w:pStyle w:val="SpaceAfter"/>
        <w:spacing w:after="0"/>
        <w:ind w:left="1008"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Poster Presentation, </w:t>
      </w:r>
      <w:r w:rsidRPr="00BC7602">
        <w:rPr>
          <w:sz w:val="24"/>
          <w:szCs w:val="36"/>
        </w:rPr>
        <w:t>4th International Conference on Polymers and Composites</w:t>
      </w:r>
      <w:r>
        <w:rPr>
          <w:sz w:val="24"/>
          <w:szCs w:val="36"/>
        </w:rPr>
        <w:t>, NTU, Faisalabad, 2024.</w:t>
      </w:r>
    </w:p>
    <w:bookmarkEnd w:id="0"/>
    <w:p w14:paraId="6A7E3467" w14:textId="77777777" w:rsidR="00D01618" w:rsidRDefault="00D01618" w:rsidP="00647AEF">
      <w:pPr>
        <w:pStyle w:val="SpaceAfter"/>
        <w:spacing w:after="0"/>
        <w:ind w:left="1008" w:right="450"/>
        <w:jc w:val="both"/>
        <w:rPr>
          <w:sz w:val="24"/>
          <w:szCs w:val="36"/>
        </w:rPr>
      </w:pPr>
    </w:p>
    <w:p w14:paraId="17CB0B00" w14:textId="149017F0" w:rsidR="007B2D42" w:rsidRDefault="007B2D42" w:rsidP="00280F95">
      <w:pPr>
        <w:pStyle w:val="SpaceAfter"/>
        <w:numPr>
          <w:ilvl w:val="0"/>
          <w:numId w:val="19"/>
        </w:numPr>
        <w:spacing w:after="0"/>
        <w:ind w:right="450"/>
        <w:jc w:val="both"/>
        <w:rPr>
          <w:sz w:val="24"/>
          <w:szCs w:val="36"/>
        </w:rPr>
      </w:pPr>
      <w:r w:rsidRPr="007B2D42">
        <w:rPr>
          <w:sz w:val="24"/>
          <w:szCs w:val="36"/>
        </w:rPr>
        <w:t>Ali Raza Shafqat</w:t>
      </w:r>
      <w:r>
        <w:rPr>
          <w:sz w:val="24"/>
          <w:szCs w:val="36"/>
        </w:rPr>
        <w:t xml:space="preserve"> et.al. </w:t>
      </w:r>
      <w:r w:rsidRPr="007B2D42">
        <w:rPr>
          <w:sz w:val="24"/>
          <w:szCs w:val="36"/>
        </w:rPr>
        <w:t>Unlocking Circularity: Transforming Textile and Agricultural Waste into High-Value Polymer Composites</w:t>
      </w:r>
      <w:r>
        <w:rPr>
          <w:sz w:val="24"/>
          <w:szCs w:val="36"/>
        </w:rPr>
        <w:t>.</w:t>
      </w:r>
    </w:p>
    <w:p w14:paraId="5B424331" w14:textId="342B98B1" w:rsidR="007B2D42" w:rsidRDefault="00387AEC" w:rsidP="007B2D42">
      <w:pPr>
        <w:pStyle w:val="SpaceAfter"/>
        <w:spacing w:after="0"/>
        <w:ind w:left="1008"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Proceedings of </w:t>
      </w:r>
      <w:r w:rsidR="007B2D42" w:rsidRPr="007B2D42">
        <w:rPr>
          <w:sz w:val="24"/>
          <w:szCs w:val="36"/>
        </w:rPr>
        <w:t>International Conference on Sustainable Future Food Systems, Government Collage University,</w:t>
      </w:r>
      <w:r w:rsidR="007B2D42">
        <w:rPr>
          <w:sz w:val="24"/>
          <w:szCs w:val="36"/>
        </w:rPr>
        <w:t xml:space="preserve"> Faisalabad, Pakistan,</w:t>
      </w:r>
      <w:r w:rsidR="007B2D42" w:rsidRPr="007B2D42">
        <w:rPr>
          <w:sz w:val="24"/>
          <w:szCs w:val="36"/>
        </w:rPr>
        <w:t xml:space="preserve"> 2024</w:t>
      </w:r>
      <w:r w:rsidR="007B2D42">
        <w:rPr>
          <w:sz w:val="24"/>
          <w:szCs w:val="36"/>
        </w:rPr>
        <w:t>.</w:t>
      </w:r>
    </w:p>
    <w:p w14:paraId="3A524092" w14:textId="77777777" w:rsidR="00C82AA5" w:rsidRDefault="00C82AA5" w:rsidP="007B2D42">
      <w:pPr>
        <w:pStyle w:val="SpaceAfter"/>
        <w:spacing w:after="0"/>
        <w:ind w:left="1008" w:right="450"/>
        <w:jc w:val="both"/>
        <w:rPr>
          <w:sz w:val="24"/>
          <w:szCs w:val="36"/>
        </w:rPr>
      </w:pPr>
    </w:p>
    <w:p w14:paraId="615C257F" w14:textId="27B32210" w:rsidR="00C82AA5" w:rsidRDefault="00C82AA5" w:rsidP="008106D2">
      <w:pPr>
        <w:pStyle w:val="SpaceAfter"/>
        <w:numPr>
          <w:ilvl w:val="0"/>
          <w:numId w:val="19"/>
        </w:numPr>
        <w:spacing w:after="0"/>
        <w:ind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Ali Raza Shafqat et.al. </w:t>
      </w:r>
      <w:r w:rsidRPr="00C82AA5">
        <w:rPr>
          <w:sz w:val="24"/>
          <w:szCs w:val="36"/>
        </w:rPr>
        <w:t>Development of composite interior panels; Repurposing textile dead waste</w:t>
      </w:r>
      <w:r>
        <w:rPr>
          <w:sz w:val="24"/>
          <w:szCs w:val="36"/>
        </w:rPr>
        <w:t xml:space="preserve">. </w:t>
      </w:r>
    </w:p>
    <w:p w14:paraId="60C26B58" w14:textId="152C9D9B" w:rsidR="00C82AA5" w:rsidRDefault="00C82AA5" w:rsidP="00C82AA5">
      <w:pPr>
        <w:pStyle w:val="SpaceAfter"/>
        <w:spacing w:after="0"/>
        <w:ind w:left="1008"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Proceedings of </w:t>
      </w:r>
      <w:r w:rsidRPr="00C82AA5">
        <w:rPr>
          <w:sz w:val="24"/>
          <w:szCs w:val="36"/>
        </w:rPr>
        <w:t>3rd International Conference on Knowledge-based Textiles</w:t>
      </w:r>
      <w:r>
        <w:rPr>
          <w:sz w:val="24"/>
          <w:szCs w:val="36"/>
        </w:rPr>
        <w:t>,</w:t>
      </w:r>
      <w:r>
        <w:t xml:space="preserve"> </w:t>
      </w:r>
      <w:r>
        <w:rPr>
          <w:sz w:val="24"/>
          <w:szCs w:val="36"/>
        </w:rPr>
        <w:t xml:space="preserve">NTU, Faisalabad, </w:t>
      </w:r>
      <w:r w:rsidRPr="00C82AA5">
        <w:rPr>
          <w:sz w:val="24"/>
          <w:szCs w:val="36"/>
        </w:rPr>
        <w:t>2024</w:t>
      </w:r>
      <w:r>
        <w:rPr>
          <w:sz w:val="24"/>
          <w:szCs w:val="36"/>
        </w:rPr>
        <w:t>.</w:t>
      </w:r>
    </w:p>
    <w:p w14:paraId="42230FCC" w14:textId="77777777" w:rsidR="00D01618" w:rsidRDefault="00D01618" w:rsidP="007B2D42">
      <w:pPr>
        <w:pStyle w:val="SpaceAfter"/>
        <w:spacing w:after="0"/>
        <w:ind w:left="1008" w:right="450"/>
        <w:jc w:val="both"/>
        <w:rPr>
          <w:sz w:val="24"/>
          <w:szCs w:val="36"/>
        </w:rPr>
      </w:pPr>
    </w:p>
    <w:p w14:paraId="4456C459" w14:textId="01D17355" w:rsidR="00BC7602" w:rsidRDefault="00800D06" w:rsidP="00280F95">
      <w:pPr>
        <w:pStyle w:val="SpaceAfter"/>
        <w:numPr>
          <w:ilvl w:val="0"/>
          <w:numId w:val="19"/>
        </w:numPr>
        <w:spacing w:after="0"/>
        <w:ind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Muzzamal Hussain, Yasir Nawab, </w:t>
      </w:r>
      <w:r w:rsidRPr="00800D06">
        <w:rPr>
          <w:sz w:val="24"/>
          <w:szCs w:val="36"/>
        </w:rPr>
        <w:t>Raja Waseem Ullah Khan, Ali Raza Shafqat</w:t>
      </w:r>
      <w:r>
        <w:rPr>
          <w:sz w:val="24"/>
          <w:szCs w:val="36"/>
        </w:rPr>
        <w:t xml:space="preserve"> et.al. </w:t>
      </w:r>
      <w:r w:rsidRPr="00800D06">
        <w:rPr>
          <w:sz w:val="24"/>
          <w:szCs w:val="36"/>
        </w:rPr>
        <w:t>Re-Purposing of Textiles Dead Waste into Composites to Achieve Circularity</w:t>
      </w:r>
      <w:r>
        <w:rPr>
          <w:sz w:val="24"/>
          <w:szCs w:val="36"/>
        </w:rPr>
        <w:t>.</w:t>
      </w:r>
    </w:p>
    <w:p w14:paraId="3B1F2F5B" w14:textId="4390BCB5" w:rsidR="00800D06" w:rsidRDefault="00800D06" w:rsidP="00280F95">
      <w:pPr>
        <w:pStyle w:val="SpaceAfter"/>
        <w:spacing w:after="0"/>
        <w:ind w:left="1008"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Proceedings of </w:t>
      </w:r>
      <w:r w:rsidRPr="00800D06">
        <w:rPr>
          <w:sz w:val="24"/>
          <w:szCs w:val="36"/>
        </w:rPr>
        <w:t>19th Romaninan textiles and leather conference CORTEP 2024</w:t>
      </w:r>
      <w:r>
        <w:rPr>
          <w:sz w:val="24"/>
          <w:szCs w:val="36"/>
        </w:rPr>
        <w:t>,</w:t>
      </w:r>
      <w:r w:rsidR="009D217B">
        <w:rPr>
          <w:sz w:val="24"/>
          <w:szCs w:val="36"/>
        </w:rPr>
        <w:t xml:space="preserve"> </w:t>
      </w:r>
      <w:r w:rsidRPr="00800D06">
        <w:rPr>
          <w:sz w:val="24"/>
          <w:szCs w:val="36"/>
        </w:rPr>
        <w:t>Iasi</w:t>
      </w:r>
      <w:r>
        <w:rPr>
          <w:sz w:val="24"/>
          <w:szCs w:val="36"/>
        </w:rPr>
        <w:t>, Romania, 2024.</w:t>
      </w:r>
    </w:p>
    <w:p w14:paraId="73510F9A" w14:textId="77777777" w:rsidR="009D217B" w:rsidRDefault="009D217B" w:rsidP="00280F95">
      <w:pPr>
        <w:pStyle w:val="SpaceAfter"/>
        <w:spacing w:after="0"/>
        <w:ind w:left="1008" w:right="450"/>
        <w:jc w:val="both"/>
        <w:rPr>
          <w:sz w:val="24"/>
          <w:szCs w:val="36"/>
        </w:rPr>
      </w:pPr>
    </w:p>
    <w:p w14:paraId="64846632" w14:textId="77FC0105" w:rsidR="009D217B" w:rsidRDefault="009D217B" w:rsidP="009D217B">
      <w:pPr>
        <w:pStyle w:val="SpaceAfter"/>
        <w:numPr>
          <w:ilvl w:val="0"/>
          <w:numId w:val="19"/>
        </w:numPr>
        <w:spacing w:after="0"/>
        <w:ind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Yasir Nawab, Ali Raza Shafqat et.al. </w:t>
      </w:r>
      <w:r w:rsidRPr="009D217B">
        <w:rPr>
          <w:sz w:val="24"/>
          <w:szCs w:val="36"/>
        </w:rPr>
        <w:t xml:space="preserve">Unlocking Circular Materials Innovation: </w:t>
      </w:r>
      <w:r w:rsidRPr="009D217B">
        <w:rPr>
          <w:sz w:val="24"/>
          <w:szCs w:val="36"/>
        </w:rPr>
        <w:br/>
        <w:t>Transforming waste into value in fibers, textiles and composites</w:t>
      </w:r>
      <w:r>
        <w:rPr>
          <w:sz w:val="24"/>
          <w:szCs w:val="36"/>
        </w:rPr>
        <w:t>.</w:t>
      </w:r>
    </w:p>
    <w:p w14:paraId="78CD2A14" w14:textId="19BF92CA" w:rsidR="009D217B" w:rsidRDefault="009D217B" w:rsidP="009D217B">
      <w:pPr>
        <w:pStyle w:val="SpaceAfter"/>
        <w:spacing w:after="0"/>
        <w:ind w:left="1008" w:right="450"/>
        <w:jc w:val="both"/>
        <w:rPr>
          <w:sz w:val="24"/>
          <w:szCs w:val="36"/>
        </w:rPr>
      </w:pPr>
      <w:r>
        <w:rPr>
          <w:sz w:val="24"/>
          <w:szCs w:val="36"/>
        </w:rPr>
        <w:t xml:space="preserve">Proceedings of </w:t>
      </w:r>
      <w:r w:rsidRPr="009D217B">
        <w:rPr>
          <w:sz w:val="24"/>
          <w:szCs w:val="36"/>
        </w:rPr>
        <w:t>International Conference of Green Innovation</w:t>
      </w:r>
      <w:r>
        <w:rPr>
          <w:sz w:val="24"/>
          <w:szCs w:val="36"/>
        </w:rPr>
        <w:t xml:space="preserve"> 2023, </w:t>
      </w:r>
      <w:r w:rsidRPr="009D217B">
        <w:rPr>
          <w:sz w:val="24"/>
          <w:szCs w:val="36"/>
        </w:rPr>
        <w:t>University in Batam, Indonesia</w:t>
      </w:r>
      <w:r>
        <w:rPr>
          <w:sz w:val="24"/>
          <w:szCs w:val="36"/>
        </w:rPr>
        <w:t>.</w:t>
      </w:r>
    </w:p>
    <w:p w14:paraId="6B30F06E" w14:textId="77777777" w:rsidR="00D01618" w:rsidRDefault="00D01618" w:rsidP="00280F95">
      <w:pPr>
        <w:pStyle w:val="SpaceAfter"/>
        <w:spacing w:after="0"/>
        <w:ind w:left="1008" w:right="450"/>
        <w:jc w:val="both"/>
        <w:rPr>
          <w:sz w:val="24"/>
          <w:szCs w:val="36"/>
        </w:rPr>
      </w:pPr>
    </w:p>
    <w:p w14:paraId="4A81B077" w14:textId="5C6AF6B0" w:rsidR="00C05F93" w:rsidRPr="009F1A8D" w:rsidRDefault="00C05F93" w:rsidP="00280F95">
      <w:pPr>
        <w:pStyle w:val="SpaceAfter"/>
        <w:numPr>
          <w:ilvl w:val="0"/>
          <w:numId w:val="19"/>
        </w:numPr>
        <w:spacing w:after="0"/>
        <w:ind w:right="450"/>
        <w:jc w:val="both"/>
        <w:rPr>
          <w:sz w:val="24"/>
          <w:szCs w:val="36"/>
        </w:rPr>
      </w:pPr>
      <w:r w:rsidRPr="009F1A8D">
        <w:rPr>
          <w:sz w:val="24"/>
          <w:szCs w:val="36"/>
        </w:rPr>
        <w:t>Syed Zameer Ul Hassan, Ali Raza Shafqat et al. An Alternate Approach to Engineer Light Weight Composite Bullet Proof Vest.</w:t>
      </w:r>
    </w:p>
    <w:p w14:paraId="6C5BA0B7" w14:textId="77777777" w:rsidR="00C05F93" w:rsidRDefault="00C05F93" w:rsidP="00280F95">
      <w:pPr>
        <w:pStyle w:val="SpaceAfter"/>
        <w:ind w:left="1008" w:right="1440"/>
        <w:jc w:val="both"/>
        <w:rPr>
          <w:sz w:val="24"/>
          <w:szCs w:val="36"/>
        </w:rPr>
      </w:pPr>
      <w:r w:rsidRPr="009F1A8D">
        <w:rPr>
          <w:sz w:val="24"/>
          <w:szCs w:val="36"/>
        </w:rPr>
        <w:t>Proceedings of 3rd International Textile Conference on Research, Innovation and Advancement. NEDUET, Karachi, 2018.</w:t>
      </w:r>
    </w:p>
    <w:p w14:paraId="1C63089E" w14:textId="77777777" w:rsidR="00547694" w:rsidRPr="003177E2" w:rsidRDefault="00547694" w:rsidP="00C05F93">
      <w:pPr>
        <w:pStyle w:val="SectionHeading"/>
        <w:rPr>
          <w:caps w:val="0"/>
          <w:sz w:val="24"/>
          <w:szCs w:val="36"/>
        </w:rPr>
      </w:pPr>
    </w:p>
    <w:p w14:paraId="43239165" w14:textId="56F45DF2" w:rsidR="00545E58" w:rsidRPr="009F1A8D" w:rsidRDefault="00545E58" w:rsidP="00545E58">
      <w:pPr>
        <w:pStyle w:val="SectionHeading"/>
        <w:rPr>
          <w:sz w:val="24"/>
          <w:szCs w:val="36"/>
        </w:rPr>
      </w:pPr>
      <w:r w:rsidRPr="009F1A8D">
        <w:rPr>
          <w:sz w:val="24"/>
          <w:szCs w:val="36"/>
        </w:rPr>
        <w:t>Research Projects</w:t>
      </w:r>
    </w:p>
    <w:p w14:paraId="4AAE0DF8" w14:textId="44DB079D" w:rsidR="00772C8F" w:rsidRPr="009F1A8D" w:rsidRDefault="00772C8F" w:rsidP="00603748">
      <w:pPr>
        <w:pStyle w:val="SectionHeading"/>
        <w:numPr>
          <w:ilvl w:val="0"/>
          <w:numId w:val="14"/>
        </w:numPr>
        <w:rPr>
          <w:sz w:val="24"/>
          <w:szCs w:val="36"/>
        </w:rPr>
      </w:pPr>
      <w:r w:rsidRPr="009F1A8D">
        <w:rPr>
          <w:caps w:val="0"/>
          <w:sz w:val="24"/>
          <w:szCs w:val="36"/>
        </w:rPr>
        <w:t>Development of Infrared Camouflage using local wool.</w:t>
      </w:r>
    </w:p>
    <w:p w14:paraId="5F1FAEDD" w14:textId="414EA390" w:rsidR="00772C8F" w:rsidRPr="009F1A8D" w:rsidRDefault="00772C8F" w:rsidP="00603748">
      <w:pPr>
        <w:pStyle w:val="SectionHeading"/>
        <w:numPr>
          <w:ilvl w:val="0"/>
          <w:numId w:val="14"/>
        </w:numPr>
        <w:rPr>
          <w:sz w:val="24"/>
          <w:szCs w:val="36"/>
        </w:rPr>
      </w:pPr>
      <w:r w:rsidRPr="009F1A8D">
        <w:rPr>
          <w:caps w:val="0"/>
          <w:sz w:val="24"/>
          <w:szCs w:val="36"/>
        </w:rPr>
        <w:t>Development of class 3A Bulletproof and Stabproof Jacket.</w:t>
      </w:r>
    </w:p>
    <w:p w14:paraId="4020222C" w14:textId="33C6484E" w:rsidR="00772C8F" w:rsidRPr="009F1A8D" w:rsidRDefault="00772C8F" w:rsidP="00603748">
      <w:pPr>
        <w:pStyle w:val="SectionHeading"/>
        <w:numPr>
          <w:ilvl w:val="0"/>
          <w:numId w:val="14"/>
        </w:numPr>
        <w:rPr>
          <w:sz w:val="24"/>
          <w:szCs w:val="36"/>
        </w:rPr>
      </w:pPr>
      <w:r w:rsidRPr="009F1A8D">
        <w:rPr>
          <w:caps w:val="0"/>
          <w:sz w:val="24"/>
          <w:szCs w:val="36"/>
        </w:rPr>
        <w:t xml:space="preserve">Development of Infrared Camouflage hybrid Composites for Military Applications.   </w:t>
      </w:r>
    </w:p>
    <w:p w14:paraId="26B722C0" w14:textId="398A96D5" w:rsidR="00772C8F" w:rsidRPr="009F1A8D" w:rsidRDefault="00772C8F" w:rsidP="00603748">
      <w:pPr>
        <w:pStyle w:val="SectionHeading"/>
        <w:numPr>
          <w:ilvl w:val="0"/>
          <w:numId w:val="14"/>
        </w:numPr>
        <w:rPr>
          <w:sz w:val="24"/>
          <w:szCs w:val="36"/>
        </w:rPr>
      </w:pPr>
      <w:r w:rsidRPr="009F1A8D">
        <w:rPr>
          <w:caps w:val="0"/>
          <w:sz w:val="24"/>
          <w:szCs w:val="36"/>
        </w:rPr>
        <w:t>Development of smart textile-based Communication System for Dumb and Deaf personals.</w:t>
      </w:r>
    </w:p>
    <w:p w14:paraId="035BA1C6" w14:textId="65BF0BED" w:rsidR="00772C8F" w:rsidRPr="009F1A8D" w:rsidRDefault="00772C8F" w:rsidP="00603748">
      <w:pPr>
        <w:pStyle w:val="SectionHeading"/>
        <w:numPr>
          <w:ilvl w:val="0"/>
          <w:numId w:val="14"/>
        </w:numPr>
        <w:rPr>
          <w:sz w:val="24"/>
          <w:szCs w:val="36"/>
        </w:rPr>
      </w:pPr>
      <w:r w:rsidRPr="009F1A8D">
        <w:rPr>
          <w:caps w:val="0"/>
          <w:sz w:val="24"/>
          <w:szCs w:val="36"/>
        </w:rPr>
        <w:t>Development of light weight repairable antiballistic Composite Armor.</w:t>
      </w:r>
    </w:p>
    <w:p w14:paraId="1758F06C" w14:textId="6B8C2909" w:rsidR="00772C8F" w:rsidRPr="009F1A8D" w:rsidRDefault="00772C8F" w:rsidP="00603748">
      <w:pPr>
        <w:pStyle w:val="SectionHeading"/>
        <w:numPr>
          <w:ilvl w:val="0"/>
          <w:numId w:val="14"/>
        </w:numPr>
        <w:rPr>
          <w:sz w:val="24"/>
          <w:szCs w:val="36"/>
        </w:rPr>
      </w:pPr>
      <w:r w:rsidRPr="009F1A8D">
        <w:rPr>
          <w:caps w:val="0"/>
          <w:sz w:val="24"/>
          <w:szCs w:val="36"/>
        </w:rPr>
        <w:t>Development of Multifunctional Finishes using Nanotechnology.</w:t>
      </w:r>
    </w:p>
    <w:p w14:paraId="415C3381" w14:textId="0C2EC279" w:rsidR="00772C8F" w:rsidRPr="009F1A8D" w:rsidRDefault="00772C8F" w:rsidP="00603748">
      <w:pPr>
        <w:pStyle w:val="SectionHeading"/>
        <w:numPr>
          <w:ilvl w:val="0"/>
          <w:numId w:val="14"/>
        </w:numPr>
        <w:rPr>
          <w:sz w:val="24"/>
          <w:szCs w:val="36"/>
        </w:rPr>
      </w:pPr>
      <w:r w:rsidRPr="009F1A8D">
        <w:rPr>
          <w:caps w:val="0"/>
          <w:sz w:val="24"/>
          <w:szCs w:val="36"/>
        </w:rPr>
        <w:t>Improving the mechanical properties of Hockey Stick using Carbon Nanocomposite</w:t>
      </w:r>
    </w:p>
    <w:p w14:paraId="6DC792BC" w14:textId="4ABE09C2" w:rsidR="00772C8F" w:rsidRPr="009F1A8D" w:rsidRDefault="00772C8F" w:rsidP="00603748">
      <w:pPr>
        <w:pStyle w:val="SectionHeading"/>
        <w:numPr>
          <w:ilvl w:val="0"/>
          <w:numId w:val="14"/>
        </w:numPr>
        <w:rPr>
          <w:sz w:val="24"/>
          <w:szCs w:val="36"/>
        </w:rPr>
      </w:pPr>
      <w:r w:rsidRPr="009F1A8D">
        <w:rPr>
          <w:caps w:val="0"/>
          <w:sz w:val="24"/>
          <w:szCs w:val="36"/>
        </w:rPr>
        <w:t>Development of Zinc Oxide Nanorods reinforced Carbon-Epoxy Nanocomposite</w:t>
      </w:r>
    </w:p>
    <w:p w14:paraId="17D0DA92" w14:textId="77777777" w:rsidR="00772C8F" w:rsidRPr="009F1A8D" w:rsidRDefault="00772C8F" w:rsidP="00603748">
      <w:pPr>
        <w:pStyle w:val="SectionHeading"/>
        <w:numPr>
          <w:ilvl w:val="0"/>
          <w:numId w:val="14"/>
        </w:numPr>
        <w:rPr>
          <w:caps w:val="0"/>
          <w:sz w:val="24"/>
          <w:szCs w:val="36"/>
        </w:rPr>
      </w:pPr>
      <w:r w:rsidRPr="009F1A8D">
        <w:rPr>
          <w:caps w:val="0"/>
          <w:sz w:val="24"/>
          <w:szCs w:val="36"/>
        </w:rPr>
        <w:t>Development of Advanced Marine camouflage for extreme military conditions.</w:t>
      </w:r>
    </w:p>
    <w:p w14:paraId="24D4DE43" w14:textId="02AA1E47" w:rsidR="00772C8F" w:rsidRPr="009F1A8D" w:rsidRDefault="00603748" w:rsidP="00603748">
      <w:pPr>
        <w:pStyle w:val="SectionHeading"/>
        <w:numPr>
          <w:ilvl w:val="0"/>
          <w:numId w:val="14"/>
        </w:numPr>
        <w:rPr>
          <w:sz w:val="24"/>
          <w:szCs w:val="36"/>
        </w:rPr>
      </w:pPr>
      <w:r w:rsidRPr="009F1A8D">
        <w:rPr>
          <w:caps w:val="0"/>
          <w:sz w:val="24"/>
          <w:szCs w:val="36"/>
        </w:rPr>
        <w:t>Study of effect of calendaring pressure and temperature on properties of Spunbond Nonwoven Fabric.</w:t>
      </w:r>
    </w:p>
    <w:p w14:paraId="4CB47CC6" w14:textId="4ADE74CE" w:rsidR="00545E58" w:rsidRPr="009F1A8D" w:rsidRDefault="00603748" w:rsidP="00603748">
      <w:pPr>
        <w:pStyle w:val="SectionHeading"/>
        <w:numPr>
          <w:ilvl w:val="0"/>
          <w:numId w:val="14"/>
        </w:numPr>
        <w:rPr>
          <w:caps w:val="0"/>
          <w:sz w:val="24"/>
          <w:szCs w:val="36"/>
        </w:rPr>
      </w:pPr>
      <w:r w:rsidRPr="009F1A8D">
        <w:rPr>
          <w:caps w:val="0"/>
          <w:sz w:val="24"/>
          <w:szCs w:val="36"/>
        </w:rPr>
        <w:t>Studying the e</w:t>
      </w:r>
      <w:r w:rsidR="00772C8F" w:rsidRPr="009F1A8D">
        <w:rPr>
          <w:caps w:val="0"/>
          <w:sz w:val="24"/>
          <w:szCs w:val="36"/>
        </w:rPr>
        <w:t>ffect of Spinning Variables on Packing density of 100% cotton Yarn</w:t>
      </w:r>
      <w:r w:rsidRPr="009F1A8D">
        <w:rPr>
          <w:caps w:val="0"/>
          <w:sz w:val="24"/>
          <w:szCs w:val="36"/>
        </w:rPr>
        <w:t>.</w:t>
      </w:r>
    </w:p>
    <w:p w14:paraId="14250DE1" w14:textId="0F5062C9" w:rsidR="00772C8F" w:rsidRPr="009F1A8D" w:rsidRDefault="00772C8F" w:rsidP="00603748">
      <w:pPr>
        <w:pStyle w:val="SectionHeading"/>
        <w:numPr>
          <w:ilvl w:val="0"/>
          <w:numId w:val="14"/>
        </w:numPr>
        <w:rPr>
          <w:caps w:val="0"/>
          <w:sz w:val="24"/>
          <w:szCs w:val="36"/>
        </w:rPr>
      </w:pPr>
      <w:r w:rsidRPr="009F1A8D">
        <w:rPr>
          <w:caps w:val="0"/>
          <w:sz w:val="24"/>
          <w:szCs w:val="36"/>
        </w:rPr>
        <w:t>Time Study of maintenance and production people</w:t>
      </w:r>
      <w:r w:rsidR="00FC381C">
        <w:rPr>
          <w:caps w:val="0"/>
          <w:sz w:val="24"/>
          <w:szCs w:val="36"/>
        </w:rPr>
        <w:t xml:space="preserve"> at DFSML</w:t>
      </w:r>
      <w:r w:rsidR="00603748" w:rsidRPr="009F1A8D">
        <w:rPr>
          <w:caps w:val="0"/>
          <w:sz w:val="24"/>
          <w:szCs w:val="36"/>
        </w:rPr>
        <w:t>.</w:t>
      </w:r>
    </w:p>
    <w:p w14:paraId="60FD9796" w14:textId="77777777" w:rsidR="00772C8F" w:rsidRPr="009F1A8D" w:rsidRDefault="00772C8F" w:rsidP="00603748">
      <w:pPr>
        <w:pStyle w:val="SectionHeading"/>
        <w:numPr>
          <w:ilvl w:val="0"/>
          <w:numId w:val="14"/>
        </w:numPr>
        <w:rPr>
          <w:caps w:val="0"/>
          <w:sz w:val="24"/>
          <w:szCs w:val="36"/>
        </w:rPr>
      </w:pPr>
      <w:r w:rsidRPr="009F1A8D">
        <w:rPr>
          <w:caps w:val="0"/>
          <w:sz w:val="24"/>
          <w:szCs w:val="36"/>
        </w:rPr>
        <w:t>Energy conservation in Deewan Farooque Spinning Mills Limited.</w:t>
      </w:r>
    </w:p>
    <w:p w14:paraId="0BCB16C3" w14:textId="77777777" w:rsidR="00603748" w:rsidRPr="009F1A8D" w:rsidRDefault="00772C8F" w:rsidP="00545E58">
      <w:pPr>
        <w:pStyle w:val="SectionHeading"/>
        <w:numPr>
          <w:ilvl w:val="0"/>
          <w:numId w:val="14"/>
        </w:numPr>
        <w:rPr>
          <w:caps w:val="0"/>
          <w:sz w:val="24"/>
          <w:szCs w:val="36"/>
        </w:rPr>
      </w:pPr>
      <w:r w:rsidRPr="009F1A8D">
        <w:rPr>
          <w:caps w:val="0"/>
          <w:sz w:val="24"/>
          <w:szCs w:val="36"/>
        </w:rPr>
        <w:t>Reduction of IPI difference between Ring frame and Autocone machine</w:t>
      </w:r>
    </w:p>
    <w:p w14:paraId="3B08937A" w14:textId="77777777" w:rsidR="00FC381C" w:rsidRDefault="00772C8F" w:rsidP="00FC381C">
      <w:pPr>
        <w:pStyle w:val="SectionHeading"/>
        <w:numPr>
          <w:ilvl w:val="0"/>
          <w:numId w:val="14"/>
        </w:numPr>
        <w:rPr>
          <w:caps w:val="0"/>
          <w:sz w:val="24"/>
          <w:szCs w:val="36"/>
        </w:rPr>
      </w:pPr>
      <w:r w:rsidRPr="009F1A8D">
        <w:rPr>
          <w:caps w:val="0"/>
          <w:sz w:val="24"/>
          <w:szCs w:val="36"/>
        </w:rPr>
        <w:t xml:space="preserve"> Analysis of Market Potential for Medical Textiles</w:t>
      </w:r>
    </w:p>
    <w:p w14:paraId="7DD56D4A" w14:textId="1BDF295B" w:rsidR="002C517B" w:rsidRDefault="00FC381C" w:rsidP="00FC381C">
      <w:pPr>
        <w:pStyle w:val="SectionHeading"/>
        <w:numPr>
          <w:ilvl w:val="0"/>
          <w:numId w:val="14"/>
        </w:numPr>
        <w:rPr>
          <w:caps w:val="0"/>
          <w:sz w:val="24"/>
          <w:szCs w:val="36"/>
        </w:rPr>
      </w:pPr>
      <w:r>
        <w:rPr>
          <w:caps w:val="0"/>
          <w:sz w:val="24"/>
          <w:szCs w:val="36"/>
        </w:rPr>
        <w:t xml:space="preserve">Value addition of Balochi Wool, WP2, </w:t>
      </w:r>
      <w:r w:rsidR="00A448D3" w:rsidRPr="00FC381C">
        <w:rPr>
          <w:caps w:val="0"/>
          <w:sz w:val="24"/>
          <w:szCs w:val="36"/>
        </w:rPr>
        <w:t xml:space="preserve">Enhancement of Global competitiveness </w:t>
      </w:r>
      <w:r w:rsidR="006936BF" w:rsidRPr="00FC381C">
        <w:rPr>
          <w:caps w:val="0"/>
          <w:sz w:val="24"/>
          <w:szCs w:val="36"/>
        </w:rPr>
        <w:t>of Pakistani textile export value-chains by capacity building and product diversification</w:t>
      </w:r>
      <w:r w:rsidR="002A1B91" w:rsidRPr="00FC381C">
        <w:rPr>
          <w:caps w:val="0"/>
          <w:sz w:val="24"/>
          <w:szCs w:val="36"/>
        </w:rPr>
        <w:t>.</w:t>
      </w:r>
    </w:p>
    <w:p w14:paraId="5B425875" w14:textId="1D4606B3" w:rsidR="00450D1A" w:rsidRDefault="00450D1A" w:rsidP="00FC381C">
      <w:pPr>
        <w:pStyle w:val="SectionHeading"/>
        <w:numPr>
          <w:ilvl w:val="0"/>
          <w:numId w:val="14"/>
        </w:numPr>
        <w:rPr>
          <w:caps w:val="0"/>
          <w:sz w:val="24"/>
          <w:szCs w:val="36"/>
        </w:rPr>
      </w:pPr>
      <w:r>
        <w:rPr>
          <w:caps w:val="0"/>
          <w:sz w:val="24"/>
          <w:szCs w:val="36"/>
        </w:rPr>
        <w:t>Development of Insulation panels using Balochi Wool.</w:t>
      </w:r>
    </w:p>
    <w:p w14:paraId="01559256" w14:textId="272B409F" w:rsidR="008A1AD2" w:rsidRPr="00FC381C" w:rsidRDefault="008A1AD2" w:rsidP="00FC381C">
      <w:pPr>
        <w:pStyle w:val="SectionHeading"/>
        <w:numPr>
          <w:ilvl w:val="0"/>
          <w:numId w:val="14"/>
        </w:numPr>
        <w:rPr>
          <w:caps w:val="0"/>
          <w:sz w:val="24"/>
          <w:szCs w:val="36"/>
        </w:rPr>
      </w:pPr>
      <w:r>
        <w:rPr>
          <w:caps w:val="0"/>
          <w:sz w:val="24"/>
          <w:szCs w:val="36"/>
        </w:rPr>
        <w:lastRenderedPageBreak/>
        <w:t xml:space="preserve"> Giving life to waste through composite materials</w:t>
      </w:r>
    </w:p>
    <w:p w14:paraId="3994DF10" w14:textId="68E5E7BA" w:rsidR="007454DF" w:rsidRPr="009F1A8D" w:rsidRDefault="00423542" w:rsidP="007454DF">
      <w:pPr>
        <w:pStyle w:val="SectionHeading"/>
        <w:rPr>
          <w:sz w:val="24"/>
          <w:szCs w:val="36"/>
        </w:rPr>
      </w:pPr>
      <w:r>
        <w:rPr>
          <w:sz w:val="24"/>
          <w:szCs w:val="36"/>
        </w:rPr>
        <w:t>Achievements</w:t>
      </w:r>
    </w:p>
    <w:p w14:paraId="33C5A7E7" w14:textId="59C41BDA" w:rsidR="00433759" w:rsidRDefault="00433759" w:rsidP="00542F58">
      <w:pPr>
        <w:pStyle w:val="NormalBodyText"/>
        <w:numPr>
          <w:ilvl w:val="0"/>
          <w:numId w:val="13"/>
        </w:numPr>
        <w:ind w:left="990"/>
        <w:rPr>
          <w:sz w:val="24"/>
          <w:szCs w:val="36"/>
        </w:rPr>
      </w:pPr>
      <w:r>
        <w:rPr>
          <w:sz w:val="24"/>
          <w:szCs w:val="36"/>
        </w:rPr>
        <w:t>1</w:t>
      </w:r>
      <w:r w:rsidRPr="00433759">
        <w:rPr>
          <w:sz w:val="24"/>
          <w:szCs w:val="36"/>
          <w:vertAlign w:val="superscript"/>
        </w:rPr>
        <w:t>st</w:t>
      </w:r>
      <w:r>
        <w:rPr>
          <w:sz w:val="24"/>
          <w:szCs w:val="36"/>
        </w:rPr>
        <w:t xml:space="preserve"> Position, Poster Presentation Competition, </w:t>
      </w:r>
      <w:r w:rsidRPr="00433759">
        <w:rPr>
          <w:sz w:val="24"/>
          <w:szCs w:val="36"/>
        </w:rPr>
        <w:t>4th International Conference on Knowledge Based Textiles, NTU, Faisalabad, 2025.</w:t>
      </w:r>
    </w:p>
    <w:p w14:paraId="1DED2F82" w14:textId="02F95F32" w:rsidR="00433759" w:rsidRDefault="00433759" w:rsidP="00542F58">
      <w:pPr>
        <w:pStyle w:val="NormalBodyText"/>
        <w:numPr>
          <w:ilvl w:val="0"/>
          <w:numId w:val="13"/>
        </w:numPr>
        <w:ind w:left="990"/>
        <w:rPr>
          <w:sz w:val="24"/>
          <w:szCs w:val="36"/>
        </w:rPr>
      </w:pPr>
      <w:r w:rsidRPr="00433759">
        <w:rPr>
          <w:sz w:val="24"/>
          <w:szCs w:val="36"/>
        </w:rPr>
        <w:t>2</w:t>
      </w:r>
      <w:r w:rsidRPr="00433759">
        <w:rPr>
          <w:sz w:val="24"/>
          <w:szCs w:val="36"/>
          <w:vertAlign w:val="superscript"/>
        </w:rPr>
        <w:t>nd</w:t>
      </w:r>
      <w:r w:rsidRPr="00433759">
        <w:rPr>
          <w:sz w:val="24"/>
          <w:szCs w:val="36"/>
        </w:rPr>
        <w:t xml:space="preserve"> Position,</w:t>
      </w:r>
      <w:r>
        <w:rPr>
          <w:sz w:val="24"/>
          <w:szCs w:val="36"/>
        </w:rPr>
        <w:t xml:space="preserve"> Poster Presentation Competition, </w:t>
      </w:r>
      <w:r w:rsidRPr="00433759">
        <w:rPr>
          <w:sz w:val="24"/>
          <w:szCs w:val="36"/>
        </w:rPr>
        <w:t>4th International Conference on Polymers and Composites, NTU, Faisalabad, 2024.</w:t>
      </w:r>
    </w:p>
    <w:p w14:paraId="502FF6EC" w14:textId="06C2862F" w:rsidR="00433759" w:rsidRPr="00433759" w:rsidRDefault="00433759" w:rsidP="00E24CC7">
      <w:pPr>
        <w:pStyle w:val="NormalBodyText"/>
        <w:numPr>
          <w:ilvl w:val="0"/>
          <w:numId w:val="13"/>
        </w:numPr>
        <w:ind w:left="990"/>
        <w:rPr>
          <w:sz w:val="24"/>
          <w:szCs w:val="36"/>
        </w:rPr>
      </w:pPr>
      <w:r w:rsidRPr="00433759">
        <w:rPr>
          <w:sz w:val="24"/>
          <w:szCs w:val="36"/>
        </w:rPr>
        <w:t>2</w:t>
      </w:r>
      <w:r w:rsidRPr="00433759">
        <w:rPr>
          <w:sz w:val="24"/>
          <w:szCs w:val="36"/>
          <w:vertAlign w:val="superscript"/>
        </w:rPr>
        <w:t>nd</w:t>
      </w:r>
      <w:r w:rsidRPr="00433759">
        <w:rPr>
          <w:sz w:val="24"/>
          <w:szCs w:val="36"/>
        </w:rPr>
        <w:t xml:space="preserve"> Position,</w:t>
      </w:r>
      <w:r>
        <w:rPr>
          <w:sz w:val="24"/>
          <w:szCs w:val="36"/>
        </w:rPr>
        <w:t xml:space="preserve"> </w:t>
      </w:r>
      <w:r w:rsidRPr="00433759">
        <w:rPr>
          <w:sz w:val="24"/>
          <w:szCs w:val="36"/>
        </w:rPr>
        <w:t>Waste to Value Competition, International Conference on Sustainable Future Food Systems, Government Collage University, 2024.</w:t>
      </w:r>
    </w:p>
    <w:p w14:paraId="214E3353" w14:textId="77777777" w:rsidR="00433759" w:rsidRDefault="00433759" w:rsidP="00433759">
      <w:pPr>
        <w:pStyle w:val="NormalBodyText"/>
        <w:ind w:left="990"/>
        <w:rPr>
          <w:sz w:val="24"/>
          <w:szCs w:val="36"/>
        </w:rPr>
      </w:pPr>
    </w:p>
    <w:p w14:paraId="5D06019B" w14:textId="06002FA1" w:rsidR="00232E6F" w:rsidRDefault="00232E6F" w:rsidP="00542F58">
      <w:pPr>
        <w:pStyle w:val="NormalBodyText"/>
        <w:numPr>
          <w:ilvl w:val="0"/>
          <w:numId w:val="13"/>
        </w:numPr>
        <w:ind w:left="990"/>
        <w:rPr>
          <w:sz w:val="24"/>
          <w:szCs w:val="36"/>
        </w:rPr>
      </w:pPr>
      <w:r>
        <w:rPr>
          <w:sz w:val="24"/>
          <w:szCs w:val="36"/>
        </w:rPr>
        <w:t>DICE</w:t>
      </w:r>
      <w:r w:rsidR="001B2296">
        <w:rPr>
          <w:sz w:val="24"/>
          <w:szCs w:val="36"/>
        </w:rPr>
        <w:t xml:space="preserve"> Award</w:t>
      </w:r>
      <w:r w:rsidR="00450D1A">
        <w:rPr>
          <w:sz w:val="24"/>
          <w:szCs w:val="36"/>
        </w:rPr>
        <w:t>s 2017 and 2018.</w:t>
      </w:r>
    </w:p>
    <w:p w14:paraId="6F9ADB99" w14:textId="77777777" w:rsidR="00996C9C" w:rsidRDefault="00996C9C" w:rsidP="00996C9C">
      <w:pPr>
        <w:pStyle w:val="NormalBodyText"/>
        <w:ind w:left="990"/>
        <w:rPr>
          <w:sz w:val="24"/>
          <w:szCs w:val="36"/>
        </w:rPr>
      </w:pPr>
    </w:p>
    <w:p w14:paraId="252B75E8" w14:textId="2307EB47" w:rsidR="00727986" w:rsidRPr="00FC381C" w:rsidRDefault="00727986" w:rsidP="00750C64">
      <w:pPr>
        <w:pStyle w:val="NormalBodyText"/>
        <w:numPr>
          <w:ilvl w:val="0"/>
          <w:numId w:val="13"/>
        </w:numPr>
        <w:spacing w:after="240"/>
        <w:ind w:left="990"/>
        <w:rPr>
          <w:sz w:val="24"/>
          <w:szCs w:val="36"/>
        </w:rPr>
      </w:pPr>
      <w:r w:rsidRPr="00FC381C">
        <w:rPr>
          <w:sz w:val="24"/>
          <w:szCs w:val="36"/>
        </w:rPr>
        <w:t>Won funding of Rs. 18 million for research and upgradation of Balochi Wool, from HEC, Pakistan (Composite</w:t>
      </w:r>
      <w:r w:rsidR="00542F58" w:rsidRPr="00FC381C">
        <w:rPr>
          <w:sz w:val="24"/>
          <w:szCs w:val="36"/>
        </w:rPr>
        <w:t xml:space="preserve"> Materials </w:t>
      </w:r>
      <w:r w:rsidRPr="00FC381C">
        <w:rPr>
          <w:sz w:val="24"/>
          <w:szCs w:val="36"/>
        </w:rPr>
        <w:t>Research Group)</w:t>
      </w:r>
    </w:p>
    <w:p w14:paraId="1F3E3910" w14:textId="67B145B5" w:rsidR="007454DF" w:rsidRPr="009F1A8D" w:rsidRDefault="00727986" w:rsidP="00727986">
      <w:pPr>
        <w:pStyle w:val="NormalBodyText"/>
        <w:numPr>
          <w:ilvl w:val="0"/>
          <w:numId w:val="13"/>
        </w:numPr>
        <w:spacing w:after="240"/>
        <w:ind w:left="990"/>
        <w:rPr>
          <w:sz w:val="24"/>
          <w:szCs w:val="36"/>
        </w:rPr>
      </w:pPr>
      <w:r w:rsidRPr="009F1A8D">
        <w:rPr>
          <w:sz w:val="24"/>
          <w:szCs w:val="36"/>
        </w:rPr>
        <w:t xml:space="preserve">Won funding of Rs. 0.4 million for two </w:t>
      </w:r>
      <w:r w:rsidR="00545E58" w:rsidRPr="009F1A8D">
        <w:rPr>
          <w:sz w:val="24"/>
          <w:szCs w:val="36"/>
        </w:rPr>
        <w:t xml:space="preserve">research </w:t>
      </w:r>
      <w:r w:rsidRPr="009F1A8D">
        <w:rPr>
          <w:sz w:val="24"/>
          <w:szCs w:val="36"/>
        </w:rPr>
        <w:t>projects from ORIC, BUITEMS (Textronics Research Group)</w:t>
      </w:r>
      <w:r w:rsidR="007454DF" w:rsidRPr="009F1A8D">
        <w:rPr>
          <w:sz w:val="24"/>
          <w:szCs w:val="36"/>
        </w:rPr>
        <w:tab/>
        <w:t xml:space="preserve"> </w:t>
      </w:r>
    </w:p>
    <w:p w14:paraId="51491107" w14:textId="7D3FC806" w:rsidR="00727986" w:rsidRPr="009F1A8D" w:rsidRDefault="00727986" w:rsidP="00727986">
      <w:pPr>
        <w:pStyle w:val="NormalBodyText"/>
        <w:numPr>
          <w:ilvl w:val="0"/>
          <w:numId w:val="13"/>
        </w:numPr>
        <w:spacing w:after="240"/>
        <w:ind w:left="990"/>
        <w:rPr>
          <w:sz w:val="24"/>
          <w:szCs w:val="36"/>
        </w:rPr>
      </w:pPr>
      <w:r w:rsidRPr="009F1A8D">
        <w:rPr>
          <w:sz w:val="24"/>
          <w:szCs w:val="36"/>
        </w:rPr>
        <w:t>Initiated Scholar Den Balochistan Chapter for motivating students of Balochistan for Higher Studies</w:t>
      </w:r>
      <w:r w:rsidR="007454DF" w:rsidRPr="009F1A8D">
        <w:rPr>
          <w:sz w:val="24"/>
          <w:szCs w:val="36"/>
        </w:rPr>
        <w:tab/>
      </w:r>
    </w:p>
    <w:p w14:paraId="7B1F23CA" w14:textId="56F05C5A" w:rsidR="00727986" w:rsidRPr="009F1A8D" w:rsidRDefault="00727986" w:rsidP="00727986">
      <w:pPr>
        <w:pStyle w:val="SpaceAfter1NoRightIndent"/>
        <w:numPr>
          <w:ilvl w:val="0"/>
          <w:numId w:val="13"/>
        </w:numPr>
        <w:spacing w:after="240"/>
        <w:ind w:left="990"/>
        <w:rPr>
          <w:sz w:val="24"/>
          <w:szCs w:val="36"/>
        </w:rPr>
      </w:pPr>
      <w:r w:rsidRPr="009F1A8D">
        <w:rPr>
          <w:sz w:val="24"/>
          <w:szCs w:val="36"/>
        </w:rPr>
        <w:t xml:space="preserve">Coordinated, </w:t>
      </w:r>
      <w:r w:rsidR="00542F58" w:rsidRPr="009F1A8D">
        <w:rPr>
          <w:sz w:val="24"/>
          <w:szCs w:val="36"/>
        </w:rPr>
        <w:t>managed,</w:t>
      </w:r>
      <w:r w:rsidRPr="009F1A8D">
        <w:rPr>
          <w:sz w:val="24"/>
          <w:szCs w:val="36"/>
        </w:rPr>
        <w:t xml:space="preserve"> and arranged all pre-BOS meetings leading to 5th BOS of BS and MS Programs.</w:t>
      </w:r>
      <w:r w:rsidRPr="009F1A8D">
        <w:rPr>
          <w:sz w:val="24"/>
          <w:szCs w:val="36"/>
        </w:rPr>
        <w:tab/>
        <w:t xml:space="preserve"> </w:t>
      </w:r>
    </w:p>
    <w:p w14:paraId="184665D6" w14:textId="3F79E192" w:rsidR="00FC381C" w:rsidRDefault="00FC381C" w:rsidP="00545E58">
      <w:pPr>
        <w:pStyle w:val="SpaceAfter1NoRightIndent"/>
        <w:numPr>
          <w:ilvl w:val="0"/>
          <w:numId w:val="13"/>
        </w:numPr>
        <w:spacing w:after="0"/>
        <w:ind w:left="990"/>
        <w:rPr>
          <w:sz w:val="24"/>
          <w:szCs w:val="36"/>
        </w:rPr>
      </w:pPr>
      <w:r>
        <w:rPr>
          <w:sz w:val="24"/>
          <w:szCs w:val="36"/>
        </w:rPr>
        <w:t xml:space="preserve">Won Foreign Fulbright Scholarship for PhD in USA. (unenrolled) </w:t>
      </w:r>
    </w:p>
    <w:p w14:paraId="6E4D7DD6" w14:textId="77777777" w:rsidR="004F73AA" w:rsidRDefault="004F73AA" w:rsidP="004F73AA">
      <w:pPr>
        <w:pStyle w:val="SpaceAfter1NoRightIndent"/>
        <w:spacing w:after="0"/>
        <w:ind w:left="990"/>
        <w:rPr>
          <w:sz w:val="24"/>
          <w:szCs w:val="36"/>
        </w:rPr>
      </w:pPr>
    </w:p>
    <w:p w14:paraId="31962327" w14:textId="01D9B6CC" w:rsidR="00545E58" w:rsidRPr="009F1A8D" w:rsidRDefault="00727986" w:rsidP="00545E58">
      <w:pPr>
        <w:pStyle w:val="SpaceAfter1NoRightIndent"/>
        <w:numPr>
          <w:ilvl w:val="0"/>
          <w:numId w:val="13"/>
        </w:numPr>
        <w:spacing w:after="0"/>
        <w:ind w:left="990"/>
        <w:rPr>
          <w:sz w:val="24"/>
          <w:szCs w:val="36"/>
        </w:rPr>
      </w:pPr>
      <w:r w:rsidRPr="009F1A8D">
        <w:rPr>
          <w:sz w:val="24"/>
          <w:szCs w:val="36"/>
        </w:rPr>
        <w:t>Won H</w:t>
      </w:r>
      <w:r w:rsidR="00542F58" w:rsidRPr="009F1A8D">
        <w:rPr>
          <w:sz w:val="24"/>
          <w:szCs w:val="36"/>
        </w:rPr>
        <w:t xml:space="preserve">igher Education Commission, Islamabad’s </w:t>
      </w:r>
      <w:r w:rsidRPr="009F1A8D">
        <w:rPr>
          <w:sz w:val="24"/>
          <w:szCs w:val="36"/>
        </w:rPr>
        <w:t>HRDI Overseas Ph.D. Scholarship</w:t>
      </w:r>
      <w:r w:rsidR="00542F58" w:rsidRPr="009F1A8D">
        <w:rPr>
          <w:sz w:val="24"/>
          <w:szCs w:val="36"/>
        </w:rPr>
        <w:t>.</w:t>
      </w:r>
    </w:p>
    <w:p w14:paraId="73CEDE34" w14:textId="5B1BBB0D" w:rsidR="00727986" w:rsidRPr="009F1A8D" w:rsidRDefault="00545E58" w:rsidP="00545E58">
      <w:pPr>
        <w:pStyle w:val="SpaceAfter1NoRightIndent"/>
        <w:spacing w:after="240"/>
        <w:ind w:left="990"/>
        <w:rPr>
          <w:sz w:val="24"/>
          <w:szCs w:val="36"/>
        </w:rPr>
      </w:pPr>
      <w:r w:rsidRPr="009F1A8D">
        <w:rPr>
          <w:sz w:val="24"/>
          <w:szCs w:val="36"/>
        </w:rPr>
        <w:t>(Surrendered)</w:t>
      </w:r>
      <w:r w:rsidR="00727986" w:rsidRPr="009F1A8D">
        <w:rPr>
          <w:sz w:val="24"/>
          <w:szCs w:val="36"/>
        </w:rPr>
        <w:tab/>
        <w:t xml:space="preserve"> </w:t>
      </w:r>
    </w:p>
    <w:p w14:paraId="4A343F29" w14:textId="4B6F1B39" w:rsidR="00545E58" w:rsidRPr="00FC381C" w:rsidRDefault="00727986" w:rsidP="00D41FBC">
      <w:pPr>
        <w:pStyle w:val="NormalBodyText"/>
        <w:numPr>
          <w:ilvl w:val="0"/>
          <w:numId w:val="13"/>
        </w:numPr>
        <w:spacing w:after="240"/>
        <w:ind w:left="990"/>
        <w:rPr>
          <w:sz w:val="24"/>
          <w:szCs w:val="36"/>
        </w:rPr>
      </w:pPr>
      <w:r w:rsidRPr="00FC381C">
        <w:rPr>
          <w:sz w:val="24"/>
          <w:szCs w:val="36"/>
        </w:rPr>
        <w:t>Won Overseas Ph.D. Scholarship under F</w:t>
      </w:r>
      <w:r w:rsidR="00542F58" w:rsidRPr="00FC381C">
        <w:rPr>
          <w:sz w:val="24"/>
          <w:szCs w:val="36"/>
        </w:rPr>
        <w:t>aculty Development Program</w:t>
      </w:r>
      <w:r w:rsidRPr="00FC381C">
        <w:rPr>
          <w:sz w:val="24"/>
          <w:szCs w:val="36"/>
        </w:rPr>
        <w:t>, N</w:t>
      </w:r>
      <w:r w:rsidR="00542F58" w:rsidRPr="00FC381C">
        <w:rPr>
          <w:sz w:val="24"/>
          <w:szCs w:val="36"/>
        </w:rPr>
        <w:t>ational Textile University, Faisalabad, Pakistan.</w:t>
      </w:r>
      <w:r w:rsidR="00FC381C">
        <w:rPr>
          <w:sz w:val="24"/>
          <w:szCs w:val="36"/>
        </w:rPr>
        <w:t xml:space="preserve"> </w:t>
      </w:r>
      <w:r w:rsidR="00545E58" w:rsidRPr="00FC381C">
        <w:rPr>
          <w:sz w:val="24"/>
          <w:szCs w:val="36"/>
        </w:rPr>
        <w:t>(Surrendered)</w:t>
      </w:r>
    </w:p>
    <w:p w14:paraId="50D991A3" w14:textId="4247C59F" w:rsidR="00727986" w:rsidRDefault="00727986" w:rsidP="00727986">
      <w:pPr>
        <w:pStyle w:val="SpaceAfter1NoRightIndent"/>
        <w:numPr>
          <w:ilvl w:val="0"/>
          <w:numId w:val="13"/>
        </w:numPr>
        <w:spacing w:after="240"/>
        <w:ind w:left="990"/>
        <w:rPr>
          <w:sz w:val="24"/>
          <w:szCs w:val="36"/>
        </w:rPr>
      </w:pPr>
      <w:r w:rsidRPr="009F1A8D">
        <w:rPr>
          <w:sz w:val="24"/>
          <w:szCs w:val="36"/>
        </w:rPr>
        <w:t xml:space="preserve">Got Rs. 5 million grant for Ph.D. research </w:t>
      </w:r>
      <w:r w:rsidR="00545E58" w:rsidRPr="009F1A8D">
        <w:rPr>
          <w:sz w:val="24"/>
          <w:szCs w:val="36"/>
        </w:rPr>
        <w:t xml:space="preserve">for </w:t>
      </w:r>
      <w:r w:rsidRPr="009F1A8D">
        <w:rPr>
          <w:sz w:val="24"/>
          <w:szCs w:val="36"/>
        </w:rPr>
        <w:t>TCMRG, NTU from AKC, Sialkot</w:t>
      </w:r>
      <w:r w:rsidR="00545E58" w:rsidRPr="009F1A8D">
        <w:rPr>
          <w:sz w:val="24"/>
          <w:szCs w:val="36"/>
        </w:rPr>
        <w:t>.</w:t>
      </w:r>
    </w:p>
    <w:p w14:paraId="48DF6718" w14:textId="5675298B" w:rsidR="00727986" w:rsidRPr="009F1A8D" w:rsidRDefault="00727986" w:rsidP="00727986">
      <w:pPr>
        <w:pStyle w:val="SpaceAfter1NoRightIndent"/>
        <w:numPr>
          <w:ilvl w:val="0"/>
          <w:numId w:val="13"/>
        </w:numPr>
        <w:spacing w:after="240"/>
        <w:ind w:left="990"/>
        <w:rPr>
          <w:sz w:val="24"/>
          <w:szCs w:val="36"/>
        </w:rPr>
      </w:pPr>
      <w:r w:rsidRPr="009F1A8D">
        <w:rPr>
          <w:sz w:val="24"/>
          <w:szCs w:val="36"/>
        </w:rPr>
        <w:t>Won Rs. 0.1 million research grant for development of Advanced sporting goods from AKC</w:t>
      </w:r>
      <w:r w:rsidR="00545E58" w:rsidRPr="009F1A8D">
        <w:rPr>
          <w:sz w:val="24"/>
          <w:szCs w:val="36"/>
        </w:rPr>
        <w:t>.</w:t>
      </w:r>
      <w:r w:rsidRPr="009F1A8D">
        <w:rPr>
          <w:sz w:val="24"/>
          <w:szCs w:val="36"/>
        </w:rPr>
        <w:t xml:space="preserve">               </w:t>
      </w:r>
    </w:p>
    <w:p w14:paraId="36C1D3B0" w14:textId="77777777" w:rsidR="002C517B" w:rsidRDefault="00727986" w:rsidP="00727986">
      <w:pPr>
        <w:pStyle w:val="SpaceAfter1NoRightIndent"/>
        <w:numPr>
          <w:ilvl w:val="0"/>
          <w:numId w:val="13"/>
        </w:numPr>
        <w:spacing w:after="240"/>
        <w:ind w:left="990"/>
        <w:rPr>
          <w:sz w:val="24"/>
          <w:szCs w:val="36"/>
        </w:rPr>
      </w:pPr>
      <w:r w:rsidRPr="009F1A8D">
        <w:rPr>
          <w:sz w:val="24"/>
          <w:szCs w:val="36"/>
        </w:rPr>
        <w:t>First Position in LUMS, PSIFI 2012 (National Technical Textile Olympiad of Pakistan).</w:t>
      </w:r>
    </w:p>
    <w:p w14:paraId="078F5EE4" w14:textId="7FCEACA3" w:rsidR="00351293" w:rsidRPr="009F1A8D" w:rsidRDefault="00727986" w:rsidP="002C517B">
      <w:pPr>
        <w:pStyle w:val="SpaceAfter1NoRightIndent"/>
        <w:spacing w:after="240"/>
        <w:ind w:left="990"/>
        <w:rPr>
          <w:sz w:val="24"/>
          <w:szCs w:val="36"/>
        </w:rPr>
      </w:pPr>
      <w:r w:rsidRPr="009F1A8D">
        <w:rPr>
          <w:sz w:val="24"/>
          <w:szCs w:val="36"/>
        </w:rPr>
        <w:t xml:space="preserve">                      </w:t>
      </w:r>
    </w:p>
    <w:p w14:paraId="22381025" w14:textId="77777777" w:rsidR="00351293" w:rsidRPr="009F1A8D" w:rsidRDefault="00000000">
      <w:pPr>
        <w:pStyle w:val="SectionHeading"/>
        <w:rPr>
          <w:sz w:val="24"/>
          <w:szCs w:val="36"/>
        </w:rPr>
      </w:pPr>
      <w:sdt>
        <w:sdtPr>
          <w:rPr>
            <w:sz w:val="24"/>
            <w:szCs w:val="36"/>
          </w:rPr>
          <w:alias w:val="Languages:"/>
          <w:tag w:val="Languages:"/>
          <w:id w:val="-854810924"/>
          <w:placeholder>
            <w:docPart w:val="C731F59134B1464D89792C9CFED3F115"/>
          </w:placeholder>
          <w:temporary/>
          <w:showingPlcHdr/>
          <w15:appearance w15:val="hidden"/>
        </w:sdtPr>
        <w:sdtContent>
          <w:r w:rsidR="00847465" w:rsidRPr="009F1A8D">
            <w:rPr>
              <w:sz w:val="24"/>
              <w:szCs w:val="36"/>
            </w:rPr>
            <w:t>LANGUAGES</w:t>
          </w:r>
        </w:sdtContent>
      </w:sdt>
    </w:p>
    <w:p w14:paraId="7A0136E6" w14:textId="1C99E90B" w:rsidR="006F5A7B" w:rsidRPr="009F1A8D" w:rsidRDefault="006F5A7B" w:rsidP="006F5A7B">
      <w:pPr>
        <w:pStyle w:val="NormalBodyText"/>
        <w:rPr>
          <w:sz w:val="24"/>
          <w:szCs w:val="36"/>
        </w:rPr>
      </w:pPr>
      <w:r w:rsidRPr="009F1A8D">
        <w:rPr>
          <w:sz w:val="24"/>
          <w:szCs w:val="36"/>
        </w:rPr>
        <w:lastRenderedPageBreak/>
        <w:t>Urdu</w:t>
      </w:r>
      <w:sdt>
        <w:sdtPr>
          <w:rPr>
            <w:sz w:val="24"/>
            <w:szCs w:val="36"/>
          </w:rPr>
          <w:alias w:val="Separator:"/>
          <w:tag w:val="Separator:"/>
          <w:id w:val="-848104357"/>
          <w:placeholder>
            <w:docPart w:val="3190784A94D94CD89C260F77BA2E5714"/>
          </w:placeholder>
          <w:temporary/>
          <w:showingPlcHdr/>
          <w15:appearance w15:val="hidden"/>
        </w:sdtPr>
        <w:sdtContent>
          <w:r w:rsidRPr="009F1A8D">
            <w:rPr>
              <w:sz w:val="24"/>
              <w:szCs w:val="36"/>
            </w:rPr>
            <w:t>–</w:t>
          </w:r>
        </w:sdtContent>
      </w:sdt>
      <w:r w:rsidRPr="009F1A8D">
        <w:rPr>
          <w:sz w:val="24"/>
          <w:szCs w:val="36"/>
        </w:rPr>
        <w:t xml:space="preserve"> </w:t>
      </w:r>
      <w:sdt>
        <w:sdtPr>
          <w:rPr>
            <w:sz w:val="24"/>
            <w:szCs w:val="36"/>
          </w:rPr>
          <w:alias w:val="Enter level of proficiency:"/>
          <w:tag w:val="Enter level of proficiency:"/>
          <w:id w:val="965547771"/>
          <w:placeholder>
            <w:docPart w:val="06EFA8EF15314455BD71BB9CECE62E6A"/>
          </w:placeholder>
          <w:temporary/>
          <w:showingPlcHdr/>
          <w15:appearance w15:val="hidden"/>
        </w:sdtPr>
        <w:sdtContent>
          <w:r w:rsidRPr="009F1A8D">
            <w:rPr>
              <w:sz w:val="24"/>
              <w:szCs w:val="36"/>
            </w:rPr>
            <w:t>speak fluently and read/write with high proficiency</w:t>
          </w:r>
        </w:sdtContent>
      </w:sdt>
    </w:p>
    <w:p w14:paraId="5BD02193" w14:textId="66F39B2A" w:rsidR="00351293" w:rsidRPr="009F1A8D" w:rsidRDefault="00000000">
      <w:pPr>
        <w:pStyle w:val="NormalBodyText"/>
        <w:rPr>
          <w:sz w:val="24"/>
          <w:szCs w:val="36"/>
        </w:rPr>
      </w:pPr>
      <w:sdt>
        <w:sdtPr>
          <w:rPr>
            <w:sz w:val="24"/>
            <w:szCs w:val="36"/>
          </w:rPr>
          <w:alias w:val="Enter native language:"/>
          <w:tag w:val="Enter native language:"/>
          <w:id w:val="4806708"/>
          <w:placeholder>
            <w:docPart w:val="A292F984B4DB40EEAF7BEA671C6E477A"/>
          </w:placeholder>
          <w:temporary/>
          <w:showingPlcHdr/>
          <w15:appearance w15:val="hidden"/>
        </w:sdtPr>
        <w:sdtContent>
          <w:r w:rsidR="00115D44" w:rsidRPr="009F1A8D">
            <w:rPr>
              <w:sz w:val="24"/>
              <w:szCs w:val="36"/>
            </w:rPr>
            <w:t>English</w:t>
          </w:r>
        </w:sdtContent>
      </w:sdt>
      <w:sdt>
        <w:sdtPr>
          <w:rPr>
            <w:sz w:val="24"/>
            <w:szCs w:val="36"/>
          </w:rPr>
          <w:alias w:val="Separator:"/>
          <w:tag w:val="Separator:"/>
          <w:id w:val="270753627"/>
          <w:placeholder>
            <w:docPart w:val="72A5AFCE979A4E3E837E502D0B3BFEE6"/>
          </w:placeholder>
          <w:temporary/>
          <w:showingPlcHdr/>
          <w15:appearance w15:val="hidden"/>
        </w:sdtPr>
        <w:sdtContent>
          <w:r w:rsidR="00847465" w:rsidRPr="009F1A8D">
            <w:rPr>
              <w:sz w:val="24"/>
              <w:szCs w:val="36"/>
            </w:rPr>
            <w:t>–</w:t>
          </w:r>
        </w:sdtContent>
      </w:sdt>
      <w:r w:rsidR="00847465" w:rsidRPr="009F1A8D">
        <w:rPr>
          <w:sz w:val="24"/>
          <w:szCs w:val="36"/>
        </w:rPr>
        <w:t xml:space="preserve"> </w:t>
      </w:r>
      <w:sdt>
        <w:sdtPr>
          <w:rPr>
            <w:sz w:val="24"/>
            <w:szCs w:val="36"/>
          </w:rPr>
          <w:alias w:val="Enter level of proficiency:"/>
          <w:tag w:val="Enter level of proficiency:"/>
          <w:id w:val="2086346018"/>
          <w:placeholder>
            <w:docPart w:val="055325C290084CC68CD9E47500BC2D22"/>
          </w:placeholder>
          <w:temporary/>
          <w:showingPlcHdr/>
          <w15:appearance w15:val="hidden"/>
        </w:sdtPr>
        <w:sdtContent>
          <w:r w:rsidR="006F5A7B" w:rsidRPr="009F1A8D">
            <w:rPr>
              <w:sz w:val="24"/>
              <w:szCs w:val="36"/>
            </w:rPr>
            <w:t>speak fluently and read/write with high proficiency</w:t>
          </w:r>
        </w:sdtContent>
      </w:sdt>
    </w:p>
    <w:p w14:paraId="0205C12A" w14:textId="44E2E51F" w:rsidR="00351293" w:rsidRDefault="006F5A7B">
      <w:pPr>
        <w:pStyle w:val="SpaceAfter"/>
        <w:rPr>
          <w:sz w:val="24"/>
          <w:szCs w:val="36"/>
        </w:rPr>
      </w:pPr>
      <w:r w:rsidRPr="009F1A8D">
        <w:rPr>
          <w:sz w:val="24"/>
          <w:szCs w:val="36"/>
        </w:rPr>
        <w:t>Punjabi</w:t>
      </w:r>
      <w:sdt>
        <w:sdtPr>
          <w:rPr>
            <w:sz w:val="24"/>
            <w:szCs w:val="36"/>
          </w:rPr>
          <w:alias w:val="Separator:"/>
          <w:tag w:val="Separator:"/>
          <w:id w:val="-684898266"/>
          <w:placeholder>
            <w:docPart w:val="B1F9AD1EFF1F4921AFF2495CD6D7D608"/>
          </w:placeholder>
          <w:temporary/>
          <w:showingPlcHdr/>
          <w15:appearance w15:val="hidden"/>
        </w:sdtPr>
        <w:sdtContent>
          <w:r w:rsidR="00847465" w:rsidRPr="009F1A8D">
            <w:rPr>
              <w:sz w:val="24"/>
              <w:szCs w:val="36"/>
            </w:rPr>
            <w:t>–</w:t>
          </w:r>
        </w:sdtContent>
      </w:sdt>
      <w:sdt>
        <w:sdtPr>
          <w:rPr>
            <w:sz w:val="24"/>
            <w:szCs w:val="36"/>
          </w:rPr>
          <w:alias w:val="Enter level of proficiency:"/>
          <w:tag w:val="Enter level of proficiency:"/>
          <w:id w:val="-51229230"/>
          <w:placeholder>
            <w:docPart w:val="DA1B8D4BB375422FA7E66A59C7C18FAA"/>
          </w:placeholder>
          <w:temporary/>
          <w:showingPlcHdr/>
          <w15:appearance w15:val="hidden"/>
        </w:sdtPr>
        <w:sdtContent>
          <w:r w:rsidR="00847465" w:rsidRPr="009F1A8D">
            <w:rPr>
              <w:sz w:val="24"/>
              <w:szCs w:val="36"/>
            </w:rPr>
            <w:t>speak, read, and write with basic competence</w:t>
          </w:r>
        </w:sdtContent>
      </w:sdt>
    </w:p>
    <w:p w14:paraId="4F7CBC77" w14:textId="77777777" w:rsidR="002C517B" w:rsidRPr="009F1A8D" w:rsidRDefault="002C517B">
      <w:pPr>
        <w:pStyle w:val="SpaceAfter"/>
        <w:rPr>
          <w:sz w:val="24"/>
          <w:szCs w:val="36"/>
        </w:rPr>
      </w:pPr>
    </w:p>
    <w:p w14:paraId="31D020AE" w14:textId="77777777" w:rsidR="00351293" w:rsidRPr="009F1A8D" w:rsidRDefault="00000000">
      <w:pPr>
        <w:pStyle w:val="SectionHeading"/>
        <w:rPr>
          <w:sz w:val="24"/>
          <w:szCs w:val="36"/>
        </w:rPr>
      </w:pPr>
      <w:sdt>
        <w:sdtPr>
          <w:rPr>
            <w:sz w:val="24"/>
            <w:szCs w:val="36"/>
          </w:rPr>
          <w:alias w:val="Memberships:"/>
          <w:tag w:val="Memberships:"/>
          <w:id w:val="-2129620220"/>
          <w:placeholder>
            <w:docPart w:val="144EDB7482B14C21B81EEA76D04F2C55"/>
          </w:placeholder>
          <w:temporary/>
          <w:showingPlcHdr/>
          <w15:appearance w15:val="hidden"/>
        </w:sdtPr>
        <w:sdtContent>
          <w:r w:rsidR="00847465" w:rsidRPr="009F1A8D">
            <w:rPr>
              <w:sz w:val="24"/>
              <w:szCs w:val="36"/>
            </w:rPr>
            <w:t>MEMBERSHIPS</w:t>
          </w:r>
        </w:sdtContent>
      </w:sdt>
    </w:p>
    <w:p w14:paraId="76BE528E" w14:textId="12A0259B" w:rsidR="00423542" w:rsidRDefault="00423542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>
        <w:rPr>
          <w:sz w:val="24"/>
          <w:szCs w:val="36"/>
        </w:rPr>
        <w:t>President, Society of Engineers Scholars, National Textile University, Pakistan.</w:t>
      </w:r>
    </w:p>
    <w:p w14:paraId="723165CF" w14:textId="56F7AD40" w:rsidR="00AC7388" w:rsidRPr="00AC7388" w:rsidRDefault="00AC7388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>
        <w:rPr>
          <w:sz w:val="24"/>
          <w:szCs w:val="36"/>
        </w:rPr>
        <w:t>Member Pakistan Engineering Council, Islamabad, Pakistan.</w:t>
      </w:r>
    </w:p>
    <w:p w14:paraId="6DFBCBF3" w14:textId="217DCD15" w:rsidR="00351293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Member, International Association of Engineers, Hongkong.</w:t>
      </w:r>
    </w:p>
    <w:p w14:paraId="0B044787" w14:textId="3542F348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Member, World Association of Young Scientists, (UNESCO &amp; ICSU)</w:t>
      </w:r>
      <w:r>
        <w:rPr>
          <w:sz w:val="24"/>
          <w:szCs w:val="36"/>
        </w:rPr>
        <w:t>.</w:t>
      </w:r>
    </w:p>
    <w:p w14:paraId="3E38CD26" w14:textId="34844A90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Member of Professional Body, Textile Institute, Manchester, UK</w:t>
      </w:r>
      <w:r>
        <w:rPr>
          <w:sz w:val="24"/>
          <w:szCs w:val="36"/>
        </w:rPr>
        <w:t>.</w:t>
      </w:r>
    </w:p>
    <w:p w14:paraId="2423131B" w14:textId="7B5DC203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Member, Composite Materials Research Group, BUITEMS, Pak</w:t>
      </w:r>
      <w:r>
        <w:rPr>
          <w:sz w:val="24"/>
          <w:szCs w:val="36"/>
        </w:rPr>
        <w:t>istan.</w:t>
      </w:r>
      <w:r w:rsidRPr="006936BF">
        <w:rPr>
          <w:sz w:val="24"/>
          <w:szCs w:val="36"/>
        </w:rPr>
        <w:t xml:space="preserve"> </w:t>
      </w:r>
    </w:p>
    <w:p w14:paraId="70A0C6A7" w14:textId="3F23BC2B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Member, Textronics Research Group, BUITEMS, Pak</w:t>
      </w:r>
      <w:r>
        <w:rPr>
          <w:sz w:val="24"/>
          <w:szCs w:val="36"/>
        </w:rPr>
        <w:t>istan.</w:t>
      </w:r>
    </w:p>
    <w:p w14:paraId="62F1D852" w14:textId="06B30054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Convener and member of founding body, All Pakistan Graduates Diaries Network</w:t>
      </w:r>
      <w:r>
        <w:rPr>
          <w:sz w:val="24"/>
          <w:szCs w:val="36"/>
        </w:rPr>
        <w:t>.</w:t>
      </w:r>
    </w:p>
    <w:p w14:paraId="7304B21B" w14:textId="1D8CC968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Member, Smart Materials Research Group, NTU, Pak</w:t>
      </w:r>
      <w:r>
        <w:rPr>
          <w:sz w:val="24"/>
          <w:szCs w:val="36"/>
        </w:rPr>
        <w:t>istan.</w:t>
      </w:r>
    </w:p>
    <w:p w14:paraId="16319A5E" w14:textId="424D29B5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Member, Textile Composite Materials Research Group, NTU, Pak</w:t>
      </w:r>
      <w:r>
        <w:rPr>
          <w:sz w:val="24"/>
          <w:szCs w:val="36"/>
        </w:rPr>
        <w:t>istan.</w:t>
      </w:r>
    </w:p>
    <w:p w14:paraId="07FBB2A3" w14:textId="06A405EF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Founding Vice President, Engineering Scholars Society, NTU, Pak</w:t>
      </w:r>
      <w:r>
        <w:rPr>
          <w:sz w:val="24"/>
          <w:szCs w:val="36"/>
        </w:rPr>
        <w:t>istan.</w:t>
      </w:r>
    </w:p>
    <w:p w14:paraId="5E00CA50" w14:textId="3A41CBB4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Information Secretary, Technical Textile Society, NTU, Pak</w:t>
      </w:r>
      <w:r>
        <w:rPr>
          <w:sz w:val="24"/>
          <w:szCs w:val="36"/>
        </w:rPr>
        <w:t>istan.</w:t>
      </w:r>
    </w:p>
    <w:p w14:paraId="5F5E5A9E" w14:textId="26EB18AB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Senior Coordinator, Technical Textile Society, NTU, Pak</w:t>
      </w:r>
      <w:r>
        <w:rPr>
          <w:sz w:val="24"/>
          <w:szCs w:val="36"/>
        </w:rPr>
        <w:t>istan.</w:t>
      </w:r>
    </w:p>
    <w:p w14:paraId="41C74D65" w14:textId="332DB609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Senior Coordinator, Spinning Society, NTU, Pak</w:t>
      </w:r>
      <w:r>
        <w:rPr>
          <w:sz w:val="24"/>
          <w:szCs w:val="36"/>
        </w:rPr>
        <w:t>istan.</w:t>
      </w:r>
    </w:p>
    <w:p w14:paraId="15F0E80C" w14:textId="40A36CA6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Coordinator, Blood Donor Society, NTU, Pak</w:t>
      </w:r>
      <w:r>
        <w:rPr>
          <w:sz w:val="24"/>
          <w:szCs w:val="36"/>
        </w:rPr>
        <w:t>istan.</w:t>
      </w:r>
    </w:p>
    <w:p w14:paraId="5602CB5B" w14:textId="0CED356D" w:rsidR="006936BF" w:rsidRP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Event Organizer, Arts &amp; Culture Society, NTU, Pak</w:t>
      </w:r>
      <w:r>
        <w:rPr>
          <w:sz w:val="24"/>
          <w:szCs w:val="36"/>
        </w:rPr>
        <w:t>istan.</w:t>
      </w:r>
    </w:p>
    <w:p w14:paraId="42D26A8D" w14:textId="7F56F1C6" w:rsidR="006936BF" w:rsidRDefault="006936BF" w:rsidP="009454D0">
      <w:pPr>
        <w:pStyle w:val="NormalBodyText"/>
        <w:numPr>
          <w:ilvl w:val="0"/>
          <w:numId w:val="16"/>
        </w:numPr>
        <w:spacing w:after="240"/>
        <w:rPr>
          <w:sz w:val="24"/>
          <w:szCs w:val="36"/>
        </w:rPr>
      </w:pPr>
      <w:r w:rsidRPr="006936BF">
        <w:rPr>
          <w:sz w:val="24"/>
          <w:szCs w:val="36"/>
        </w:rPr>
        <w:t>Senior Coordinator, Textile Processing Society, NTU, Pak</w:t>
      </w:r>
      <w:r>
        <w:rPr>
          <w:sz w:val="24"/>
          <w:szCs w:val="36"/>
        </w:rPr>
        <w:t>istan.</w:t>
      </w:r>
    </w:p>
    <w:p w14:paraId="36DA2340" w14:textId="352C5E69" w:rsidR="00AC7388" w:rsidRDefault="00AC7388" w:rsidP="00AC7388">
      <w:pPr>
        <w:pStyle w:val="SectionHeading"/>
        <w:rPr>
          <w:b/>
          <w:bCs/>
          <w:sz w:val="24"/>
          <w:szCs w:val="36"/>
        </w:rPr>
      </w:pPr>
    </w:p>
    <w:p w14:paraId="022EAE33" w14:textId="77777777" w:rsidR="00450D1A" w:rsidRDefault="00450D1A" w:rsidP="00AC7388">
      <w:pPr>
        <w:pStyle w:val="SectionHeading"/>
        <w:rPr>
          <w:b/>
          <w:bCs/>
          <w:sz w:val="24"/>
          <w:szCs w:val="36"/>
        </w:rPr>
      </w:pPr>
    </w:p>
    <w:p w14:paraId="44731103" w14:textId="4AB903F8" w:rsidR="00AC7388" w:rsidRPr="007D4B01" w:rsidRDefault="00AC7388" w:rsidP="00AC7388">
      <w:pPr>
        <w:pStyle w:val="SectionHeading"/>
        <w:rPr>
          <w:b/>
          <w:bCs/>
          <w:sz w:val="24"/>
          <w:szCs w:val="36"/>
        </w:rPr>
      </w:pPr>
      <w:r>
        <w:rPr>
          <w:b/>
          <w:bCs/>
          <w:sz w:val="24"/>
          <w:szCs w:val="36"/>
        </w:rPr>
        <w:lastRenderedPageBreak/>
        <w:t>Courses</w:t>
      </w:r>
    </w:p>
    <w:p w14:paraId="6E4FB28D" w14:textId="77777777" w:rsidR="00AC7388" w:rsidRPr="00AC7388" w:rsidRDefault="00AC7388" w:rsidP="00AC7388">
      <w:pPr>
        <w:pStyle w:val="NormalBodyText"/>
        <w:numPr>
          <w:ilvl w:val="0"/>
          <w:numId w:val="18"/>
        </w:numPr>
        <w:spacing w:after="240"/>
        <w:rPr>
          <w:caps/>
          <w:sz w:val="24"/>
          <w:szCs w:val="36"/>
        </w:rPr>
      </w:pPr>
      <w:r w:rsidRPr="00AC7388">
        <w:rPr>
          <w:sz w:val="24"/>
          <w:szCs w:val="36"/>
        </w:rPr>
        <w:t>One-month Professional Development Training Program at BUITEMS, Quetta</w:t>
      </w:r>
      <w:r w:rsidRPr="00AC7388">
        <w:rPr>
          <w:caps/>
          <w:sz w:val="24"/>
          <w:szCs w:val="36"/>
        </w:rPr>
        <w:t>.</w:t>
      </w:r>
    </w:p>
    <w:p w14:paraId="5617AE9D" w14:textId="229FFA3D" w:rsidR="00AC7388" w:rsidRPr="00AC7388" w:rsidRDefault="00AC7388" w:rsidP="00AC7388">
      <w:pPr>
        <w:pStyle w:val="NormalBodyText"/>
        <w:numPr>
          <w:ilvl w:val="0"/>
          <w:numId w:val="18"/>
        </w:numPr>
        <w:spacing w:after="240"/>
        <w:rPr>
          <w:sz w:val="24"/>
          <w:szCs w:val="36"/>
        </w:rPr>
      </w:pPr>
      <w:r w:rsidRPr="00AC7388">
        <w:rPr>
          <w:sz w:val="24"/>
          <w:szCs w:val="36"/>
        </w:rPr>
        <w:t>One-day Seminar on Outcome based Education system, at BUITEMS, Quetta.</w:t>
      </w:r>
    </w:p>
    <w:p w14:paraId="65928FD4" w14:textId="29A2F12D" w:rsidR="00AC7388" w:rsidRPr="00AC7388" w:rsidRDefault="00AC7388" w:rsidP="00AC7388">
      <w:pPr>
        <w:pStyle w:val="NormalBodyText"/>
        <w:numPr>
          <w:ilvl w:val="0"/>
          <w:numId w:val="18"/>
        </w:numPr>
        <w:spacing w:after="240"/>
        <w:rPr>
          <w:sz w:val="24"/>
          <w:szCs w:val="36"/>
        </w:rPr>
      </w:pPr>
      <w:r w:rsidRPr="00AC7388">
        <w:rPr>
          <w:sz w:val="24"/>
          <w:szCs w:val="36"/>
        </w:rPr>
        <w:t>Two-</w:t>
      </w:r>
      <w:r w:rsidR="00E142A7" w:rsidRPr="00AC7388">
        <w:rPr>
          <w:sz w:val="24"/>
          <w:szCs w:val="36"/>
        </w:rPr>
        <w:t>days’</w:t>
      </w:r>
      <w:r w:rsidRPr="00AC7388">
        <w:rPr>
          <w:sz w:val="24"/>
          <w:szCs w:val="36"/>
        </w:rPr>
        <w:t xml:space="preserve"> workshop on University Teaching at BUITEMS, Quetta.</w:t>
      </w:r>
    </w:p>
    <w:p w14:paraId="09C18840" w14:textId="2AD6495A" w:rsidR="00AC7388" w:rsidRPr="00AC7388" w:rsidRDefault="00AC7388" w:rsidP="00AC7388">
      <w:pPr>
        <w:pStyle w:val="NormalBodyText"/>
        <w:numPr>
          <w:ilvl w:val="0"/>
          <w:numId w:val="18"/>
        </w:numPr>
        <w:spacing w:after="240"/>
        <w:rPr>
          <w:caps/>
          <w:sz w:val="24"/>
          <w:szCs w:val="36"/>
        </w:rPr>
      </w:pPr>
      <w:r w:rsidRPr="00AC7388">
        <w:rPr>
          <w:sz w:val="24"/>
          <w:szCs w:val="36"/>
        </w:rPr>
        <w:t>Two-</w:t>
      </w:r>
      <w:r w:rsidR="00E142A7" w:rsidRPr="00AC7388">
        <w:rPr>
          <w:sz w:val="24"/>
          <w:szCs w:val="36"/>
        </w:rPr>
        <w:t>days’</w:t>
      </w:r>
      <w:r w:rsidRPr="00AC7388">
        <w:rPr>
          <w:sz w:val="24"/>
          <w:szCs w:val="36"/>
        </w:rPr>
        <w:t xml:space="preserve"> workshop on Supply Chain Management, Design and Operational Decisions</w:t>
      </w:r>
      <w:r w:rsidRPr="00AC7388">
        <w:rPr>
          <w:caps/>
          <w:sz w:val="24"/>
          <w:szCs w:val="36"/>
        </w:rPr>
        <w:t xml:space="preserve"> </w:t>
      </w:r>
      <w:r w:rsidRPr="00AC7388">
        <w:rPr>
          <w:sz w:val="24"/>
          <w:szCs w:val="36"/>
        </w:rPr>
        <w:t>for optimum performance at BUITEMS, Quetta.</w:t>
      </w:r>
    </w:p>
    <w:p w14:paraId="6391913F" w14:textId="72509D8B" w:rsidR="00AC7388" w:rsidRPr="00AC7388" w:rsidRDefault="00AC7388" w:rsidP="00AC7388">
      <w:pPr>
        <w:pStyle w:val="NormalBodyText"/>
        <w:numPr>
          <w:ilvl w:val="0"/>
          <w:numId w:val="18"/>
        </w:numPr>
        <w:spacing w:after="240"/>
        <w:rPr>
          <w:sz w:val="24"/>
          <w:szCs w:val="36"/>
        </w:rPr>
      </w:pPr>
      <w:r w:rsidRPr="00AC7388">
        <w:rPr>
          <w:sz w:val="24"/>
          <w:szCs w:val="36"/>
        </w:rPr>
        <w:t>Participated in numerous seminars on Conventional &amp; Technical Textile applications</w:t>
      </w:r>
      <w:r w:rsidRPr="00AC7388">
        <w:rPr>
          <w:caps/>
          <w:sz w:val="24"/>
          <w:szCs w:val="36"/>
        </w:rPr>
        <w:t xml:space="preserve">, </w:t>
      </w:r>
      <w:r w:rsidRPr="00AC7388">
        <w:rPr>
          <w:sz w:val="24"/>
          <w:szCs w:val="36"/>
        </w:rPr>
        <w:t>products, machines &amp; accessories.</w:t>
      </w:r>
    </w:p>
    <w:p w14:paraId="33FFBBEB" w14:textId="54A1237B" w:rsidR="00AC7388" w:rsidRPr="00AC7388" w:rsidRDefault="00450D1A" w:rsidP="00AC7388">
      <w:pPr>
        <w:pStyle w:val="NormalBodyText"/>
        <w:numPr>
          <w:ilvl w:val="0"/>
          <w:numId w:val="18"/>
        </w:numPr>
        <w:spacing w:after="240"/>
        <w:rPr>
          <w:caps/>
          <w:sz w:val="24"/>
          <w:szCs w:val="36"/>
        </w:rPr>
      </w:pPr>
      <w:r w:rsidRPr="00AC7388">
        <w:rPr>
          <w:sz w:val="24"/>
          <w:szCs w:val="36"/>
        </w:rPr>
        <w:t>Complet</w:t>
      </w:r>
      <w:r>
        <w:rPr>
          <w:sz w:val="24"/>
          <w:szCs w:val="36"/>
        </w:rPr>
        <w:t>ed</w:t>
      </w:r>
      <w:r w:rsidR="00AC7388" w:rsidRPr="00AC7388">
        <w:rPr>
          <w:sz w:val="24"/>
          <w:szCs w:val="36"/>
        </w:rPr>
        <w:t xml:space="preserve"> various English Language &amp; Computer Courses</w:t>
      </w:r>
      <w:r>
        <w:rPr>
          <w:sz w:val="24"/>
          <w:szCs w:val="36"/>
        </w:rPr>
        <w:t xml:space="preserve"> during childhood</w:t>
      </w:r>
      <w:r w:rsidR="00AC7388" w:rsidRPr="00AC7388">
        <w:rPr>
          <w:sz w:val="24"/>
          <w:szCs w:val="36"/>
        </w:rPr>
        <w:t>.</w:t>
      </w:r>
    </w:p>
    <w:p w14:paraId="322EDBF5" w14:textId="77777777" w:rsidR="00AC7388" w:rsidRDefault="00AC7388" w:rsidP="00AC7388">
      <w:pPr>
        <w:pStyle w:val="SectionHeading"/>
        <w:rPr>
          <w:b/>
          <w:bCs/>
          <w:sz w:val="24"/>
          <w:szCs w:val="36"/>
        </w:rPr>
      </w:pPr>
    </w:p>
    <w:p w14:paraId="4BA656E8" w14:textId="75A76732" w:rsidR="00AC7388" w:rsidRPr="007D4B01" w:rsidRDefault="00AC7388" w:rsidP="00AC7388">
      <w:pPr>
        <w:pStyle w:val="SectionHeading"/>
        <w:rPr>
          <w:b/>
          <w:bCs/>
          <w:sz w:val="24"/>
          <w:szCs w:val="36"/>
        </w:rPr>
      </w:pPr>
      <w:r w:rsidRPr="007D4B01">
        <w:rPr>
          <w:b/>
          <w:bCs/>
          <w:sz w:val="24"/>
          <w:szCs w:val="36"/>
        </w:rPr>
        <w:t>References</w:t>
      </w:r>
    </w:p>
    <w:p w14:paraId="4760DF31" w14:textId="77777777" w:rsidR="00AC7388" w:rsidRPr="009F1A8D" w:rsidRDefault="00AC7388" w:rsidP="00AC7388">
      <w:pPr>
        <w:pStyle w:val="NormalBodyText"/>
        <w:spacing w:after="240"/>
        <w:ind w:left="0"/>
        <w:rPr>
          <w:sz w:val="24"/>
          <w:szCs w:val="36"/>
        </w:rPr>
      </w:pPr>
      <w:r>
        <w:rPr>
          <w:sz w:val="24"/>
          <w:szCs w:val="36"/>
        </w:rPr>
        <w:t>Can be furnished on request</w:t>
      </w:r>
    </w:p>
    <w:p w14:paraId="199F6B2D" w14:textId="04A18B8B" w:rsidR="006936BF" w:rsidRPr="009F1A8D" w:rsidRDefault="006936BF" w:rsidP="00AC7388">
      <w:pPr>
        <w:pStyle w:val="SectionHeading"/>
        <w:rPr>
          <w:sz w:val="24"/>
          <w:szCs w:val="36"/>
        </w:rPr>
      </w:pPr>
    </w:p>
    <w:sectPr w:rsidR="006936BF" w:rsidRPr="009F1A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AC332" w14:textId="77777777" w:rsidR="0055612C" w:rsidRDefault="0055612C">
      <w:pPr>
        <w:spacing w:line="240" w:lineRule="auto"/>
      </w:pPr>
      <w:r>
        <w:separator/>
      </w:r>
    </w:p>
  </w:endnote>
  <w:endnote w:type="continuationSeparator" w:id="0">
    <w:p w14:paraId="58001255" w14:textId="77777777" w:rsidR="0055612C" w:rsidRDefault="005561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E793" w14:textId="77777777" w:rsidR="00332342" w:rsidRDefault="003323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9FE3" w14:textId="77777777" w:rsidR="00332342" w:rsidRDefault="003323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093D8" w14:textId="77777777" w:rsidR="00332342" w:rsidRDefault="003323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EAEF" w14:textId="77777777" w:rsidR="0055612C" w:rsidRDefault="0055612C">
      <w:pPr>
        <w:spacing w:line="240" w:lineRule="auto"/>
      </w:pPr>
      <w:r>
        <w:separator/>
      </w:r>
    </w:p>
  </w:footnote>
  <w:footnote w:type="continuationSeparator" w:id="0">
    <w:p w14:paraId="7B84768F" w14:textId="77777777" w:rsidR="0055612C" w:rsidRDefault="005561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FFCCF" w14:textId="77777777" w:rsidR="00332342" w:rsidRDefault="003323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1282" w14:textId="77777777" w:rsidR="00351293" w:rsidRDefault="00000000">
    <w:pPr>
      <w:pStyle w:val="YourName"/>
    </w:pPr>
    <w:sdt>
      <w:sdtPr>
        <w:alias w:val="Your name:"/>
        <w:tag w:val="Your name:"/>
        <w:id w:val="1763177383"/>
        <w:placeholder>
          <w:docPart w:val="6CAC71042AAD409D99B4AD5F0F8DF965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15:appearance w15:val="hidden"/>
        <w:text/>
      </w:sdtPr>
      <w:sdtContent>
        <w:r w:rsidR="00F278A7">
          <w:t>Ali Raza Shafqat</w:t>
        </w:r>
      </w:sdtContent>
    </w:sdt>
    <w:r w:rsidR="00115D44">
      <w:tab/>
      <w:t xml:space="preserve">Page </w:t>
    </w:r>
    <w:r w:rsidR="00115D44">
      <w:rPr>
        <w:noProof/>
      </w:rPr>
      <w:fldChar w:fldCharType="begin"/>
    </w:r>
    <w:r w:rsidR="00115D44">
      <w:rPr>
        <w:noProof/>
      </w:rPr>
      <w:instrText xml:space="preserve"> PAGE   \* MERGEFORMAT </w:instrText>
    </w:r>
    <w:r w:rsidR="00115D44">
      <w:rPr>
        <w:noProof/>
      </w:rPr>
      <w:fldChar w:fldCharType="separate"/>
    </w:r>
    <w:r w:rsidR="00992C80">
      <w:rPr>
        <w:noProof/>
      </w:rPr>
      <w:t>2</w:t>
    </w:r>
    <w:r w:rsidR="00115D44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66AE4" w14:textId="77777777" w:rsidR="00332342" w:rsidRDefault="003323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71038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FEB1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9045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48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6AE67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4E35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EAC0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4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CE8EC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9EFD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94E6B"/>
    <w:multiLevelType w:val="hybridMultilevel"/>
    <w:tmpl w:val="4C8E64E2"/>
    <w:lvl w:ilvl="0" w:tplc="17A8E2A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1" w15:restartNumberingAfterBreak="0">
    <w:nsid w:val="0E6B60F6"/>
    <w:multiLevelType w:val="hybridMultilevel"/>
    <w:tmpl w:val="AE9AC876"/>
    <w:lvl w:ilvl="0" w:tplc="FFFFFFFF">
      <w:start w:val="1"/>
      <w:numFmt w:val="decimal"/>
      <w:lvlText w:val="%1."/>
      <w:lvlJc w:val="left"/>
      <w:pPr>
        <w:ind w:left="1008" w:hanging="360"/>
      </w:pPr>
    </w:lvl>
    <w:lvl w:ilvl="1" w:tplc="FFFFFFFF" w:tentative="1">
      <w:start w:val="1"/>
      <w:numFmt w:val="lowerLetter"/>
      <w:lvlText w:val="%2."/>
      <w:lvlJc w:val="left"/>
      <w:pPr>
        <w:ind w:left="1728" w:hanging="360"/>
      </w:pPr>
    </w:lvl>
    <w:lvl w:ilvl="2" w:tplc="FFFFFFFF" w:tentative="1">
      <w:start w:val="1"/>
      <w:numFmt w:val="lowerRoman"/>
      <w:lvlText w:val="%3."/>
      <w:lvlJc w:val="right"/>
      <w:pPr>
        <w:ind w:left="2448" w:hanging="180"/>
      </w:pPr>
    </w:lvl>
    <w:lvl w:ilvl="3" w:tplc="FFFFFFFF" w:tentative="1">
      <w:start w:val="1"/>
      <w:numFmt w:val="decimal"/>
      <w:lvlText w:val="%4."/>
      <w:lvlJc w:val="left"/>
      <w:pPr>
        <w:ind w:left="3168" w:hanging="360"/>
      </w:pPr>
    </w:lvl>
    <w:lvl w:ilvl="4" w:tplc="FFFFFFFF" w:tentative="1">
      <w:start w:val="1"/>
      <w:numFmt w:val="lowerLetter"/>
      <w:lvlText w:val="%5."/>
      <w:lvlJc w:val="left"/>
      <w:pPr>
        <w:ind w:left="3888" w:hanging="360"/>
      </w:pPr>
    </w:lvl>
    <w:lvl w:ilvl="5" w:tplc="FFFFFFFF" w:tentative="1">
      <w:start w:val="1"/>
      <w:numFmt w:val="lowerRoman"/>
      <w:lvlText w:val="%6."/>
      <w:lvlJc w:val="right"/>
      <w:pPr>
        <w:ind w:left="4608" w:hanging="180"/>
      </w:pPr>
    </w:lvl>
    <w:lvl w:ilvl="6" w:tplc="FFFFFFFF" w:tentative="1">
      <w:start w:val="1"/>
      <w:numFmt w:val="decimal"/>
      <w:lvlText w:val="%7."/>
      <w:lvlJc w:val="left"/>
      <w:pPr>
        <w:ind w:left="5328" w:hanging="360"/>
      </w:pPr>
    </w:lvl>
    <w:lvl w:ilvl="7" w:tplc="FFFFFFFF" w:tentative="1">
      <w:start w:val="1"/>
      <w:numFmt w:val="lowerLetter"/>
      <w:lvlText w:val="%8."/>
      <w:lvlJc w:val="left"/>
      <w:pPr>
        <w:ind w:left="6048" w:hanging="360"/>
      </w:pPr>
    </w:lvl>
    <w:lvl w:ilvl="8" w:tplc="FFFFFFFF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 w15:restartNumberingAfterBreak="0">
    <w:nsid w:val="1C272E6B"/>
    <w:multiLevelType w:val="hybridMultilevel"/>
    <w:tmpl w:val="EE1A0120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3" w15:restartNumberingAfterBreak="0">
    <w:nsid w:val="279A7E7E"/>
    <w:multiLevelType w:val="hybridMultilevel"/>
    <w:tmpl w:val="EE084B98"/>
    <w:lvl w:ilvl="0" w:tplc="17A8E2A0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B470B"/>
    <w:multiLevelType w:val="hybridMultilevel"/>
    <w:tmpl w:val="4BC8A30E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5" w15:restartNumberingAfterBreak="0">
    <w:nsid w:val="34D9292F"/>
    <w:multiLevelType w:val="hybridMultilevel"/>
    <w:tmpl w:val="3A10E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A5A92"/>
    <w:multiLevelType w:val="hybridMultilevel"/>
    <w:tmpl w:val="AE9AC876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7" w15:restartNumberingAfterBreak="0">
    <w:nsid w:val="55DB041B"/>
    <w:multiLevelType w:val="hybridMultilevel"/>
    <w:tmpl w:val="579A442A"/>
    <w:lvl w:ilvl="0" w:tplc="17A8E2A0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DA1349"/>
    <w:multiLevelType w:val="hybridMultilevel"/>
    <w:tmpl w:val="AE9AC876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1014653518">
    <w:abstractNumId w:val="9"/>
  </w:num>
  <w:num w:numId="2" w16cid:durableId="691492241">
    <w:abstractNumId w:val="8"/>
  </w:num>
  <w:num w:numId="3" w16cid:durableId="1210529184">
    <w:abstractNumId w:val="7"/>
  </w:num>
  <w:num w:numId="4" w16cid:durableId="1076513167">
    <w:abstractNumId w:val="3"/>
  </w:num>
  <w:num w:numId="5" w16cid:durableId="879977353">
    <w:abstractNumId w:val="6"/>
  </w:num>
  <w:num w:numId="6" w16cid:durableId="1567573092">
    <w:abstractNumId w:val="5"/>
  </w:num>
  <w:num w:numId="7" w16cid:durableId="1489403161">
    <w:abstractNumId w:val="4"/>
  </w:num>
  <w:num w:numId="8" w16cid:durableId="1842355535">
    <w:abstractNumId w:val="2"/>
  </w:num>
  <w:num w:numId="9" w16cid:durableId="760837838">
    <w:abstractNumId w:val="1"/>
  </w:num>
  <w:num w:numId="10" w16cid:durableId="686251568">
    <w:abstractNumId w:val="0"/>
  </w:num>
  <w:num w:numId="11" w16cid:durableId="1080709912">
    <w:abstractNumId w:val="16"/>
  </w:num>
  <w:num w:numId="12" w16cid:durableId="257956206">
    <w:abstractNumId w:val="17"/>
  </w:num>
  <w:num w:numId="13" w16cid:durableId="35084398">
    <w:abstractNumId w:val="10"/>
  </w:num>
  <w:num w:numId="14" w16cid:durableId="478883870">
    <w:abstractNumId w:val="13"/>
  </w:num>
  <w:num w:numId="15" w16cid:durableId="2089108634">
    <w:abstractNumId w:val="18"/>
  </w:num>
  <w:num w:numId="16" w16cid:durableId="787966095">
    <w:abstractNumId w:val="12"/>
  </w:num>
  <w:num w:numId="17" w16cid:durableId="335428128">
    <w:abstractNumId w:val="15"/>
  </w:num>
  <w:num w:numId="18" w16cid:durableId="38360566">
    <w:abstractNumId w:val="14"/>
  </w:num>
  <w:num w:numId="19" w16cid:durableId="20045782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attachedTemplate r:id="rId1"/>
  <w:defaultTabStop w:val="720"/>
  <w:drawingGridHorizontalSpacing w:val="8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1NTQyNLU0Nje0NLNQ0lEKTi0uzszPAymwrAUATaaaqywAAAA="/>
  </w:docVars>
  <w:rsids>
    <w:rsidRoot w:val="00F278A7"/>
    <w:rsid w:val="00014876"/>
    <w:rsid w:val="00032A20"/>
    <w:rsid w:val="000473E6"/>
    <w:rsid w:val="0005623A"/>
    <w:rsid w:val="00082468"/>
    <w:rsid w:val="0008297B"/>
    <w:rsid w:val="000D5D58"/>
    <w:rsid w:val="001146A6"/>
    <w:rsid w:val="00115D44"/>
    <w:rsid w:val="001219C5"/>
    <w:rsid w:val="001366D7"/>
    <w:rsid w:val="001B2296"/>
    <w:rsid w:val="001C7D46"/>
    <w:rsid w:val="001E6FD8"/>
    <w:rsid w:val="00232E6F"/>
    <w:rsid w:val="00280748"/>
    <w:rsid w:val="00280F95"/>
    <w:rsid w:val="00292CA0"/>
    <w:rsid w:val="002A1B91"/>
    <w:rsid w:val="002C517B"/>
    <w:rsid w:val="003177E2"/>
    <w:rsid w:val="003303C1"/>
    <w:rsid w:val="00332342"/>
    <w:rsid w:val="00344017"/>
    <w:rsid w:val="00351293"/>
    <w:rsid w:val="00364D3F"/>
    <w:rsid w:val="00387AEC"/>
    <w:rsid w:val="00394CA0"/>
    <w:rsid w:val="003C34D5"/>
    <w:rsid w:val="003C7F4D"/>
    <w:rsid w:val="00423542"/>
    <w:rsid w:val="00433759"/>
    <w:rsid w:val="00441438"/>
    <w:rsid w:val="00450117"/>
    <w:rsid w:val="00450D1A"/>
    <w:rsid w:val="004651C7"/>
    <w:rsid w:val="0046542B"/>
    <w:rsid w:val="00483B60"/>
    <w:rsid w:val="004C0619"/>
    <w:rsid w:val="004E664A"/>
    <w:rsid w:val="004F1C6E"/>
    <w:rsid w:val="004F73AA"/>
    <w:rsid w:val="005370C9"/>
    <w:rsid w:val="00542F58"/>
    <w:rsid w:val="00545E58"/>
    <w:rsid w:val="00547694"/>
    <w:rsid w:val="0055612C"/>
    <w:rsid w:val="00574A09"/>
    <w:rsid w:val="00580230"/>
    <w:rsid w:val="0059356A"/>
    <w:rsid w:val="005B5E8B"/>
    <w:rsid w:val="005E2F34"/>
    <w:rsid w:val="00603748"/>
    <w:rsid w:val="006243F7"/>
    <w:rsid w:val="00647AEF"/>
    <w:rsid w:val="0065111C"/>
    <w:rsid w:val="00680883"/>
    <w:rsid w:val="006936BF"/>
    <w:rsid w:val="006D3943"/>
    <w:rsid w:val="006E35D4"/>
    <w:rsid w:val="006F5A7B"/>
    <w:rsid w:val="00721E0C"/>
    <w:rsid w:val="00727986"/>
    <w:rsid w:val="00740ED8"/>
    <w:rsid w:val="007454DF"/>
    <w:rsid w:val="00747738"/>
    <w:rsid w:val="007638DD"/>
    <w:rsid w:val="00772C8F"/>
    <w:rsid w:val="007974FD"/>
    <w:rsid w:val="007B2D42"/>
    <w:rsid w:val="007C0F71"/>
    <w:rsid w:val="007C5B9A"/>
    <w:rsid w:val="007D4B01"/>
    <w:rsid w:val="00800D06"/>
    <w:rsid w:val="008106D2"/>
    <w:rsid w:val="00815A03"/>
    <w:rsid w:val="00823B8D"/>
    <w:rsid w:val="00847465"/>
    <w:rsid w:val="00855DFD"/>
    <w:rsid w:val="00856BC9"/>
    <w:rsid w:val="008844BF"/>
    <w:rsid w:val="008A1660"/>
    <w:rsid w:val="008A1AD2"/>
    <w:rsid w:val="008C3BBE"/>
    <w:rsid w:val="008F460B"/>
    <w:rsid w:val="009057DD"/>
    <w:rsid w:val="00921FDE"/>
    <w:rsid w:val="009454D0"/>
    <w:rsid w:val="0096494E"/>
    <w:rsid w:val="00992C80"/>
    <w:rsid w:val="00996C9C"/>
    <w:rsid w:val="009C29CC"/>
    <w:rsid w:val="009D217B"/>
    <w:rsid w:val="009D3AAC"/>
    <w:rsid w:val="009F1A8D"/>
    <w:rsid w:val="00A448D3"/>
    <w:rsid w:val="00A72BBF"/>
    <w:rsid w:val="00A82A46"/>
    <w:rsid w:val="00AC7388"/>
    <w:rsid w:val="00AE30FF"/>
    <w:rsid w:val="00B21C1E"/>
    <w:rsid w:val="00B5475F"/>
    <w:rsid w:val="00B66807"/>
    <w:rsid w:val="00B70E24"/>
    <w:rsid w:val="00BA40D5"/>
    <w:rsid w:val="00BC7602"/>
    <w:rsid w:val="00BF03B5"/>
    <w:rsid w:val="00BF2137"/>
    <w:rsid w:val="00BF5185"/>
    <w:rsid w:val="00BF6A8E"/>
    <w:rsid w:val="00C05F93"/>
    <w:rsid w:val="00C139DE"/>
    <w:rsid w:val="00C72945"/>
    <w:rsid w:val="00C82AA5"/>
    <w:rsid w:val="00C95287"/>
    <w:rsid w:val="00C9688A"/>
    <w:rsid w:val="00CC1A5B"/>
    <w:rsid w:val="00CF2B55"/>
    <w:rsid w:val="00D01618"/>
    <w:rsid w:val="00D965B2"/>
    <w:rsid w:val="00DC71C5"/>
    <w:rsid w:val="00DE340A"/>
    <w:rsid w:val="00E00F80"/>
    <w:rsid w:val="00E03208"/>
    <w:rsid w:val="00E11952"/>
    <w:rsid w:val="00E142A7"/>
    <w:rsid w:val="00E62B1B"/>
    <w:rsid w:val="00EA61F6"/>
    <w:rsid w:val="00EC3B97"/>
    <w:rsid w:val="00EE2BDA"/>
    <w:rsid w:val="00EF31B1"/>
    <w:rsid w:val="00EF73A1"/>
    <w:rsid w:val="00F278A7"/>
    <w:rsid w:val="00F573D8"/>
    <w:rsid w:val="00F67425"/>
    <w:rsid w:val="00FC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A90B2D0"/>
  <w15:docId w15:val="{CA23ABEE-66EF-4BFE-B584-99194BEE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4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A8E"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qFormat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240" w:after="40"/>
      <w:outlineLvl w:val="1"/>
    </w:pPr>
    <w:rPr>
      <w:caps/>
      <w:color w:val="000000" w:themeColor="text1"/>
      <w:spacing w:val="1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ind w:left="288"/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8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8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C72945"/>
    <w:rPr>
      <w:rFonts w:asciiTheme="majorHAnsi" w:eastAsiaTheme="majorEastAsia" w:hAnsiTheme="majorHAnsi" w:cstheme="majorBidi"/>
      <w:b/>
      <w:bCs/>
      <w:caps/>
      <w:color w:val="000000" w:themeColor="text1"/>
      <w:spacing w:val="10"/>
      <w:sz w:val="1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945"/>
    <w:rPr>
      <w:caps/>
      <w:color w:val="000000" w:themeColor="text1"/>
      <w:spacing w:val="10"/>
      <w:sz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45"/>
    <w:rPr>
      <w:i/>
      <w:sz w:val="16"/>
    </w:rPr>
  </w:style>
  <w:style w:type="paragraph" w:customStyle="1" w:styleId="JobTitle">
    <w:name w:val="Job Title"/>
    <w:basedOn w:val="Normal"/>
    <w:link w:val="JobTitleChar"/>
    <w:uiPriority w:val="2"/>
    <w:qFormat/>
    <w:pPr>
      <w:tabs>
        <w:tab w:val="left" w:pos="7560"/>
      </w:tabs>
      <w:ind w:left="288"/>
    </w:pPr>
    <w:rPr>
      <w:b/>
    </w:rPr>
  </w:style>
  <w:style w:type="character" w:customStyle="1" w:styleId="JobTitleChar">
    <w:name w:val="Job Title Char"/>
    <w:basedOn w:val="DefaultParagraphFont"/>
    <w:link w:val="JobTitle"/>
    <w:uiPriority w:val="2"/>
    <w:rsid w:val="00C72945"/>
    <w:rPr>
      <w:b/>
      <w:sz w:val="16"/>
    </w:rPr>
  </w:style>
  <w:style w:type="paragraph" w:customStyle="1" w:styleId="ContactInformation">
    <w:name w:val="Contact Information"/>
    <w:basedOn w:val="Normal"/>
    <w:uiPriority w:val="1"/>
    <w:qFormat/>
    <w:pPr>
      <w:spacing w:after="400"/>
      <w:ind w:left="288"/>
    </w:pPr>
  </w:style>
  <w:style w:type="paragraph" w:customStyle="1" w:styleId="NormalBodyText">
    <w:name w:val="Normal Body Text"/>
    <w:basedOn w:val="Normal"/>
    <w:uiPriority w:val="2"/>
    <w:qFormat/>
    <w:pPr>
      <w:tabs>
        <w:tab w:val="left" w:pos="7560"/>
      </w:tabs>
      <w:ind w:left="288"/>
    </w:pPr>
  </w:style>
  <w:style w:type="paragraph" w:customStyle="1" w:styleId="AllCaps">
    <w:name w:val="All Caps"/>
    <w:basedOn w:val="Normal"/>
    <w:semiHidden/>
    <w:unhideWhenUsed/>
    <w:qFormat/>
    <w:rPr>
      <w:caps/>
      <w:spacing w:val="20"/>
      <w:sz w:val="15"/>
    </w:rPr>
  </w:style>
  <w:style w:type="paragraph" w:customStyle="1" w:styleId="Location">
    <w:name w:val="Location"/>
    <w:basedOn w:val="Normal"/>
    <w:uiPriority w:val="2"/>
    <w:qFormat/>
    <w:pPr>
      <w:ind w:left="288"/>
    </w:pPr>
  </w:style>
  <w:style w:type="paragraph" w:customStyle="1" w:styleId="SpaceAfter">
    <w:name w:val="Space After"/>
    <w:basedOn w:val="Normal"/>
    <w:uiPriority w:val="2"/>
    <w:qFormat/>
    <w:pPr>
      <w:tabs>
        <w:tab w:val="left" w:pos="7560"/>
      </w:tabs>
      <w:spacing w:after="160"/>
      <w:ind w:left="288" w:right="288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YourName">
    <w:name w:val="Your Name"/>
    <w:basedOn w:val="Normal"/>
    <w:qFormat/>
    <w:pPr>
      <w:keepNext/>
      <w:keepLines/>
      <w:tabs>
        <w:tab w:val="left" w:pos="8640"/>
      </w:tabs>
      <w:spacing w:after="40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pacing w:val="10"/>
      <w:szCs w:val="28"/>
    </w:rPr>
  </w:style>
  <w:style w:type="paragraph" w:customStyle="1" w:styleId="SpaceAfter1NoRightIndent">
    <w:name w:val="Space After 1 (No Right Indent)"/>
    <w:basedOn w:val="Normal"/>
    <w:uiPriority w:val="3"/>
    <w:qFormat/>
    <w:pPr>
      <w:tabs>
        <w:tab w:val="left" w:pos="7560"/>
      </w:tabs>
      <w:spacing w:after="160"/>
      <w:ind w:left="288"/>
    </w:pPr>
  </w:style>
  <w:style w:type="paragraph" w:customStyle="1" w:styleId="SectionHeading">
    <w:name w:val="Section Heading"/>
    <w:basedOn w:val="Normal"/>
    <w:uiPriority w:val="1"/>
    <w:qFormat/>
    <w:pPr>
      <w:spacing w:before="240" w:after="40"/>
      <w:outlineLvl w:val="1"/>
    </w:pPr>
    <w:rPr>
      <w:caps/>
      <w:color w:val="000000" w:themeColor="text1"/>
      <w:spacing w:val="10"/>
    </w:rPr>
  </w:style>
  <w:style w:type="paragraph" w:customStyle="1" w:styleId="ItalicHeading">
    <w:name w:val="Italic Heading"/>
    <w:basedOn w:val="Normal"/>
    <w:uiPriority w:val="3"/>
    <w:qFormat/>
    <w:pPr>
      <w:ind w:left="288"/>
      <w:outlineLvl w:val="2"/>
    </w:pPr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16"/>
    </w:rPr>
  </w:style>
  <w:style w:type="paragraph" w:styleId="BlockText">
    <w:name w:val="Block Text"/>
    <w:basedOn w:val="Normal"/>
    <w:uiPriority w:val="3"/>
    <w:semiHidden/>
    <w:unhideWhenUsed/>
    <w:qFormat/>
    <w:rsid w:val="00BF6A8E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8E"/>
    <w:rPr>
      <w:rFonts w:asciiTheme="majorHAnsi" w:eastAsiaTheme="majorEastAsia" w:hAnsiTheme="majorHAnsi" w:cstheme="majorBidi"/>
      <w:i/>
      <w:iCs/>
      <w:color w:val="365F91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8E"/>
    <w:rPr>
      <w:rFonts w:asciiTheme="majorHAnsi" w:eastAsiaTheme="majorEastAsia" w:hAnsiTheme="majorHAnsi" w:cstheme="majorBidi"/>
      <w:color w:val="365F91" w:themeColor="accent1" w:themeShade="B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8E"/>
    <w:rPr>
      <w:rFonts w:asciiTheme="majorHAnsi" w:eastAsiaTheme="majorEastAsia" w:hAnsiTheme="majorHAnsi" w:cstheme="majorBidi"/>
      <w:i/>
      <w:iCs/>
      <w:color w:val="243F60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8E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8E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F6A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BF6A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F6A8E"/>
    <w:rPr>
      <w:i/>
      <w:iCs/>
      <w:color w:val="365F91" w:themeColor="accent1" w:themeShade="BF"/>
      <w:sz w:val="16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F6A8E"/>
    <w:rPr>
      <w:b/>
      <w:bCs/>
      <w:caps w:val="0"/>
      <w:smallCaps/>
      <w:color w:val="365F9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6A8E"/>
    <w:rPr>
      <w:color w:val="595959" w:themeColor="text1" w:themeTint="A6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9F1A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A8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B2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lirazashafqat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\AppData\Roaming\Microsoft\Templates\Curriculum%20vita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818DCD75F9436FB770643B80661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60B25-F73A-497F-85B8-19A98FC3E211}"/>
      </w:docPartPr>
      <w:docPartBody>
        <w:p w:rsidR="004C156E" w:rsidRDefault="004459D4">
          <w:pPr>
            <w:pStyle w:val="B8818DCD75F9436FB770643B80661ECC"/>
          </w:pPr>
          <w:r>
            <w:t>your name</w:t>
          </w:r>
        </w:p>
      </w:docPartBody>
    </w:docPart>
    <w:docPart>
      <w:docPartPr>
        <w:name w:val="A2F32B0D731D4C7A8728BD0B9C526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B4830-7A4E-4471-8613-C103CAF18ABD}"/>
      </w:docPartPr>
      <w:docPartBody>
        <w:p w:rsidR="004C156E" w:rsidRDefault="004459D4">
          <w:pPr>
            <w:pStyle w:val="A2F32B0D731D4C7A8728BD0B9C526F2A"/>
          </w:pPr>
          <w:r>
            <w:t>|</w:t>
          </w:r>
        </w:p>
      </w:docPartBody>
    </w:docPart>
    <w:docPart>
      <w:docPartPr>
        <w:name w:val="B3549F0F20FD44E58A9E5FA2220DD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EA875-6CB4-4270-BB1B-DD506F432411}"/>
      </w:docPartPr>
      <w:docPartBody>
        <w:p w:rsidR="004C156E" w:rsidRDefault="004459D4">
          <w:pPr>
            <w:pStyle w:val="B3549F0F20FD44E58A9E5FA2220DD258"/>
          </w:pPr>
          <w:r>
            <w:t>EDUCATION</w:t>
          </w:r>
        </w:p>
      </w:docPartBody>
    </w:docPart>
    <w:docPart>
      <w:docPartPr>
        <w:name w:val="5C9290B7F49E45B09EEE7B2046045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97AD3-23E2-448D-AFC3-3C76DE349A94}"/>
      </w:docPartPr>
      <w:docPartBody>
        <w:p w:rsidR="004C156E" w:rsidRDefault="004459D4">
          <w:pPr>
            <w:pStyle w:val="5C9290B7F49E45B09EEE7B20460452F7"/>
          </w:pPr>
          <w:r>
            <w:t>Developed syllabus and overall course structure, and administered all grades.</w:t>
          </w:r>
        </w:p>
      </w:docPartBody>
    </w:docPart>
    <w:docPart>
      <w:docPartPr>
        <w:name w:val="20223C7EB25B456FBEEB35B00F23C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49447-5B9B-40C6-A063-7FF11D34233A}"/>
      </w:docPartPr>
      <w:docPartBody>
        <w:p w:rsidR="004C156E" w:rsidRDefault="004459D4">
          <w:pPr>
            <w:pStyle w:val="20223C7EB25B456FBEEB35B00F23C55A"/>
          </w:pPr>
          <w:r>
            <w:t>PUBLICATIONS AND PAPERS</w:t>
          </w:r>
        </w:p>
      </w:docPartBody>
    </w:docPart>
    <w:docPart>
      <w:docPartPr>
        <w:name w:val="6CAC71042AAD409D99B4AD5F0F8DF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60333-F8A8-49D4-A631-F2DA5429E94A}"/>
      </w:docPartPr>
      <w:docPartBody>
        <w:p w:rsidR="004C156E" w:rsidRDefault="004459D4">
          <w:pPr>
            <w:pStyle w:val="6CAC71042AAD409D99B4AD5F0F8DF965"/>
          </w:pPr>
          <w:r>
            <w:t>“The Female Betrayed and Modern Media”</w:t>
          </w:r>
        </w:p>
      </w:docPartBody>
    </w:docPart>
    <w:docPart>
      <w:docPartPr>
        <w:name w:val="C731F59134B1464D89792C9CFED3F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EE205-EE68-4A14-8F5D-B304A0548DB1}"/>
      </w:docPartPr>
      <w:docPartBody>
        <w:p w:rsidR="004C156E" w:rsidRDefault="004459D4">
          <w:pPr>
            <w:pStyle w:val="C731F59134B1464D89792C9CFED3F115"/>
          </w:pPr>
          <w:r>
            <w:t>LANGUAGES</w:t>
          </w:r>
        </w:p>
      </w:docPartBody>
    </w:docPart>
    <w:docPart>
      <w:docPartPr>
        <w:name w:val="A292F984B4DB40EEAF7BEA671C6E4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5FEEB-12B8-4F03-B7BA-BF5F9BD173FC}"/>
      </w:docPartPr>
      <w:docPartBody>
        <w:p w:rsidR="004C156E" w:rsidRDefault="004459D4">
          <w:pPr>
            <w:pStyle w:val="A292F984B4DB40EEAF7BEA671C6E477A"/>
          </w:pPr>
          <w:r>
            <w:t>English</w:t>
          </w:r>
        </w:p>
      </w:docPartBody>
    </w:docPart>
    <w:docPart>
      <w:docPartPr>
        <w:name w:val="72A5AFCE979A4E3E837E502D0B3BF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9E3C6-AEA9-4AF2-A8FD-B53B5B25394D}"/>
      </w:docPartPr>
      <w:docPartBody>
        <w:p w:rsidR="004C156E" w:rsidRDefault="004459D4">
          <w:pPr>
            <w:pStyle w:val="72A5AFCE979A4E3E837E502D0B3BFEE6"/>
          </w:pPr>
          <w:r>
            <w:t>–</w:t>
          </w:r>
        </w:p>
      </w:docPartBody>
    </w:docPart>
    <w:docPart>
      <w:docPartPr>
        <w:name w:val="B1F9AD1EFF1F4921AFF2495CD6D7D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5D70E-F650-4F25-A257-00A7A97D1CE2}"/>
      </w:docPartPr>
      <w:docPartBody>
        <w:p w:rsidR="004C156E" w:rsidRDefault="004459D4">
          <w:pPr>
            <w:pStyle w:val="B1F9AD1EFF1F4921AFF2495CD6D7D608"/>
          </w:pPr>
          <w:r>
            <w:t>–</w:t>
          </w:r>
        </w:p>
      </w:docPartBody>
    </w:docPart>
    <w:docPart>
      <w:docPartPr>
        <w:name w:val="DA1B8D4BB375422FA7E66A59C7C18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6DD84-82FA-473B-B594-CE51650A8E3F}"/>
      </w:docPartPr>
      <w:docPartBody>
        <w:p w:rsidR="004C156E" w:rsidRDefault="004459D4">
          <w:pPr>
            <w:pStyle w:val="DA1B8D4BB375422FA7E66A59C7C18FAA"/>
          </w:pPr>
          <w:r>
            <w:t>speak, read, and write with basic competence</w:t>
          </w:r>
        </w:p>
      </w:docPartBody>
    </w:docPart>
    <w:docPart>
      <w:docPartPr>
        <w:name w:val="144EDB7482B14C21B81EEA76D04F2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F0F31-32AC-44CD-AE91-0474591705EA}"/>
      </w:docPartPr>
      <w:docPartBody>
        <w:p w:rsidR="004C156E" w:rsidRDefault="004459D4">
          <w:pPr>
            <w:pStyle w:val="144EDB7482B14C21B81EEA76D04F2C55"/>
          </w:pPr>
          <w:r>
            <w:t>MEMBERSHIPS</w:t>
          </w:r>
        </w:p>
      </w:docPartBody>
    </w:docPart>
    <w:docPart>
      <w:docPartPr>
        <w:name w:val="3190784A94D94CD89C260F77BA2E5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25C7B-3B1E-4981-B7FF-B01C66BAF886}"/>
      </w:docPartPr>
      <w:docPartBody>
        <w:p w:rsidR="00F81D7A" w:rsidRDefault="004C156E" w:rsidP="004C156E">
          <w:pPr>
            <w:pStyle w:val="3190784A94D94CD89C260F77BA2E5714"/>
          </w:pPr>
          <w:r>
            <w:t>–</w:t>
          </w:r>
        </w:p>
      </w:docPartBody>
    </w:docPart>
    <w:docPart>
      <w:docPartPr>
        <w:name w:val="06EFA8EF15314455BD71BB9CECE62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CA27D-33AD-4A4F-80E5-28C6A17507EB}"/>
      </w:docPartPr>
      <w:docPartBody>
        <w:p w:rsidR="00F81D7A" w:rsidRDefault="004C156E" w:rsidP="004C156E">
          <w:pPr>
            <w:pStyle w:val="06EFA8EF15314455BD71BB9CECE62E6A"/>
          </w:pPr>
          <w:r>
            <w:t>speak fluently and read/write with high proficiency</w:t>
          </w:r>
        </w:p>
      </w:docPartBody>
    </w:docPart>
    <w:docPart>
      <w:docPartPr>
        <w:name w:val="055325C290084CC68CD9E47500BC2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8128A-21F4-4AF9-AE5B-2E5E779683F3}"/>
      </w:docPartPr>
      <w:docPartBody>
        <w:p w:rsidR="00F81D7A" w:rsidRDefault="004C156E" w:rsidP="004C156E">
          <w:pPr>
            <w:pStyle w:val="055325C290084CC68CD9E47500BC2D22"/>
          </w:pPr>
          <w:r>
            <w:t>speak fluently and read/write with high proficiency</w:t>
          </w:r>
        </w:p>
      </w:docPartBody>
    </w:docPart>
    <w:docPart>
      <w:docPartPr>
        <w:name w:val="9CB7C078493345F1A84C6A4BF7A09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C2712-BE39-4F52-853D-3C4F0B5F8C53}"/>
      </w:docPartPr>
      <w:docPartBody>
        <w:p w:rsidR="0033405A" w:rsidRDefault="008D613C" w:rsidP="008D613C">
          <w:pPr>
            <w:pStyle w:val="9CB7C078493345F1A84C6A4BF7A099D6"/>
          </w:pPr>
          <w:r>
            <w:t>TEACHING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96"/>
    <w:rsid w:val="00113996"/>
    <w:rsid w:val="0013346D"/>
    <w:rsid w:val="002941EE"/>
    <w:rsid w:val="0033405A"/>
    <w:rsid w:val="003B3A3A"/>
    <w:rsid w:val="004459D4"/>
    <w:rsid w:val="004C156E"/>
    <w:rsid w:val="00574A09"/>
    <w:rsid w:val="00580230"/>
    <w:rsid w:val="005B6577"/>
    <w:rsid w:val="006A1541"/>
    <w:rsid w:val="006E35D4"/>
    <w:rsid w:val="0073716B"/>
    <w:rsid w:val="007B5369"/>
    <w:rsid w:val="007C1750"/>
    <w:rsid w:val="008D613C"/>
    <w:rsid w:val="00951940"/>
    <w:rsid w:val="00971FFE"/>
    <w:rsid w:val="00B701F8"/>
    <w:rsid w:val="00C112D5"/>
    <w:rsid w:val="00C278CD"/>
    <w:rsid w:val="00C478D2"/>
    <w:rsid w:val="00E979C9"/>
    <w:rsid w:val="00F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818DCD75F9436FB770643B80661ECC">
    <w:name w:val="B8818DCD75F9436FB770643B80661ECC"/>
  </w:style>
  <w:style w:type="paragraph" w:customStyle="1" w:styleId="A2F32B0D731D4C7A8728BD0B9C526F2A">
    <w:name w:val="A2F32B0D731D4C7A8728BD0B9C526F2A"/>
  </w:style>
  <w:style w:type="paragraph" w:customStyle="1" w:styleId="B3549F0F20FD44E58A9E5FA2220DD258">
    <w:name w:val="B3549F0F20FD44E58A9E5FA2220DD258"/>
  </w:style>
  <w:style w:type="paragraph" w:customStyle="1" w:styleId="3190784A94D94CD89C260F77BA2E5714">
    <w:name w:val="3190784A94D94CD89C260F77BA2E5714"/>
    <w:rsid w:val="004C156E"/>
  </w:style>
  <w:style w:type="paragraph" w:customStyle="1" w:styleId="06EFA8EF15314455BD71BB9CECE62E6A">
    <w:name w:val="06EFA8EF15314455BD71BB9CECE62E6A"/>
    <w:rsid w:val="004C156E"/>
  </w:style>
  <w:style w:type="paragraph" w:customStyle="1" w:styleId="055325C290084CC68CD9E47500BC2D22">
    <w:name w:val="055325C290084CC68CD9E47500BC2D22"/>
    <w:rsid w:val="004C156E"/>
  </w:style>
  <w:style w:type="paragraph" w:customStyle="1" w:styleId="5C9290B7F49E45B09EEE7B20460452F7">
    <w:name w:val="5C9290B7F49E45B09EEE7B20460452F7"/>
  </w:style>
  <w:style w:type="paragraph" w:customStyle="1" w:styleId="20223C7EB25B456FBEEB35B00F23C55A">
    <w:name w:val="20223C7EB25B456FBEEB35B00F23C55A"/>
  </w:style>
  <w:style w:type="paragraph" w:customStyle="1" w:styleId="6CAC71042AAD409D99B4AD5F0F8DF965">
    <w:name w:val="6CAC71042AAD409D99B4AD5F0F8DF965"/>
  </w:style>
  <w:style w:type="paragraph" w:customStyle="1" w:styleId="C731F59134B1464D89792C9CFED3F115">
    <w:name w:val="C731F59134B1464D89792C9CFED3F115"/>
  </w:style>
  <w:style w:type="paragraph" w:customStyle="1" w:styleId="A292F984B4DB40EEAF7BEA671C6E477A">
    <w:name w:val="A292F984B4DB40EEAF7BEA671C6E477A"/>
  </w:style>
  <w:style w:type="paragraph" w:customStyle="1" w:styleId="72A5AFCE979A4E3E837E502D0B3BFEE6">
    <w:name w:val="72A5AFCE979A4E3E837E502D0B3BFEE6"/>
  </w:style>
  <w:style w:type="paragraph" w:customStyle="1" w:styleId="B1F9AD1EFF1F4921AFF2495CD6D7D608">
    <w:name w:val="B1F9AD1EFF1F4921AFF2495CD6D7D608"/>
  </w:style>
  <w:style w:type="paragraph" w:customStyle="1" w:styleId="DA1B8D4BB375422FA7E66A59C7C18FAA">
    <w:name w:val="DA1B8D4BB375422FA7E66A59C7C18FAA"/>
  </w:style>
  <w:style w:type="paragraph" w:customStyle="1" w:styleId="144EDB7482B14C21B81EEA76D04F2C55">
    <w:name w:val="144EDB7482B14C21B81EEA76D04F2C55"/>
  </w:style>
  <w:style w:type="paragraph" w:customStyle="1" w:styleId="9CB7C078493345F1A84C6A4BF7A099D6">
    <w:name w:val="9CB7C078493345F1A84C6A4BF7A099D6"/>
    <w:rsid w:val="008D613C"/>
    <w:pPr>
      <w:spacing w:line="278" w:lineRule="auto"/>
    </w:pPr>
    <w:rPr>
      <w:kern w:val="2"/>
      <w:sz w:val="24"/>
      <w:szCs w:val="24"/>
      <w:lang w:val="en-PK" w:eastAsia="en-P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Curriculum vitae.dotx</Template>
  <TotalTime>3</TotalTime>
  <Pages>8</Pages>
  <Words>1413</Words>
  <Characters>9319</Characters>
  <Application>Microsoft Office Word</Application>
  <DocSecurity>0</DocSecurity>
  <Lines>238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Ali Raza Shafqat</dc:creator>
  <cp:keywords/>
  <cp:lastModifiedBy>Ali Raza Shafqat</cp:lastModifiedBy>
  <cp:revision>5</cp:revision>
  <cp:lastPrinted>2006-08-01T17:47:00Z</cp:lastPrinted>
  <dcterms:created xsi:type="dcterms:W3CDTF">2025-02-26T13:01:00Z</dcterms:created>
  <dcterms:modified xsi:type="dcterms:W3CDTF">2025-03-04T06:12:00Z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95;#zwd120;#79;#tpl120;#448;#zwd140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  <property fmtid="{D5CDD505-2E9C-101B-9397-08002B2CF9AE}" pid="10" name="GrammarlyDocumentId">
    <vt:lpwstr>10d3a872fe59f7837de930ec59fe35301c77cd2a339d2f15daae85ae122930cf</vt:lpwstr>
  </property>
</Properties>
</file>